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287" w:rsidRPr="00141436" w:rsidRDefault="00934287" w:rsidP="005D18F8">
      <w:pPr>
        <w:widowControl w:val="0"/>
        <w:jc w:val="center"/>
        <w:rPr>
          <w:bCs/>
          <w:iCs/>
          <w:sz w:val="28"/>
          <w:szCs w:val="28"/>
        </w:rPr>
      </w:pPr>
      <w:bookmarkStart w:id="0" w:name="_Hlk65493629"/>
      <w:r w:rsidRPr="00141436">
        <w:rPr>
          <w:bCs/>
          <w:iCs/>
          <w:sz w:val="28"/>
          <w:szCs w:val="28"/>
        </w:rPr>
        <w:t>Кемеровский областной союз потребительских кооперативов</w:t>
      </w:r>
    </w:p>
    <w:bookmarkEnd w:id="0"/>
    <w:p w:rsidR="00934287" w:rsidRDefault="00934287" w:rsidP="005D18F8">
      <w:pPr>
        <w:widowControl w:val="0"/>
        <w:jc w:val="center"/>
        <w:rPr>
          <w:bCs/>
          <w:iCs/>
          <w:sz w:val="28"/>
          <w:szCs w:val="28"/>
        </w:rPr>
      </w:pPr>
      <w:r w:rsidRPr="00141436">
        <w:rPr>
          <w:bCs/>
          <w:iCs/>
          <w:sz w:val="28"/>
          <w:szCs w:val="28"/>
        </w:rPr>
        <w:t xml:space="preserve">(Кемеровский </w:t>
      </w:r>
      <w:proofErr w:type="spellStart"/>
      <w:r w:rsidRPr="00141436">
        <w:rPr>
          <w:bCs/>
          <w:iCs/>
          <w:sz w:val="28"/>
          <w:szCs w:val="28"/>
        </w:rPr>
        <w:t>облпотребсоюз</w:t>
      </w:r>
      <w:proofErr w:type="spellEnd"/>
      <w:r w:rsidRPr="00141436">
        <w:rPr>
          <w:bCs/>
          <w:iCs/>
          <w:sz w:val="28"/>
          <w:szCs w:val="28"/>
        </w:rPr>
        <w:t>)</w:t>
      </w:r>
    </w:p>
    <w:p w:rsidR="00934287" w:rsidRDefault="00934287" w:rsidP="005D18F8">
      <w:pPr>
        <w:widowControl w:val="0"/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Частное образовательное учреждение профессионального образования</w:t>
      </w:r>
    </w:p>
    <w:p w:rsidR="00934287" w:rsidRDefault="00934287" w:rsidP="005D18F8">
      <w:pPr>
        <w:widowControl w:val="0"/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«Кемеровский кооперативный техникум»</w:t>
      </w:r>
    </w:p>
    <w:p w:rsidR="00934287" w:rsidRDefault="00934287" w:rsidP="005D18F8">
      <w:pPr>
        <w:widowControl w:val="0"/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(ЧОУ ПО «Кемеровский кооперативный техникум»)</w:t>
      </w:r>
    </w:p>
    <w:p w:rsidR="00934287" w:rsidRPr="00141436" w:rsidRDefault="00934287" w:rsidP="005D18F8">
      <w:pPr>
        <w:widowControl w:val="0"/>
        <w:jc w:val="center"/>
        <w:rPr>
          <w:bCs/>
          <w:iCs/>
          <w:sz w:val="28"/>
          <w:szCs w:val="28"/>
        </w:rPr>
      </w:pPr>
    </w:p>
    <w:p w:rsidR="00934287" w:rsidRPr="00E931B3" w:rsidRDefault="00934287" w:rsidP="005D18F8">
      <w:pPr>
        <w:widowControl w:val="0"/>
        <w:rPr>
          <w:b/>
          <w:i/>
        </w:rPr>
      </w:pPr>
    </w:p>
    <w:p w:rsidR="00934287" w:rsidRPr="00E931B3" w:rsidRDefault="00934287" w:rsidP="005D18F8">
      <w:pPr>
        <w:widowControl w:val="0"/>
        <w:rPr>
          <w:b/>
          <w:i/>
        </w:rPr>
      </w:pPr>
    </w:p>
    <w:p w:rsidR="00934287" w:rsidRPr="00E931B3" w:rsidRDefault="00934287" w:rsidP="005D18F8">
      <w:pPr>
        <w:widowControl w:val="0"/>
        <w:rPr>
          <w:b/>
          <w:i/>
        </w:rPr>
      </w:pPr>
    </w:p>
    <w:p w:rsidR="00934287" w:rsidRDefault="00934287" w:rsidP="005D18F8">
      <w:pPr>
        <w:widowControl w:val="0"/>
        <w:rPr>
          <w:b/>
          <w:i/>
        </w:rPr>
      </w:pPr>
    </w:p>
    <w:p w:rsidR="00934287" w:rsidRDefault="00934287" w:rsidP="005D18F8">
      <w:pPr>
        <w:widowControl w:val="0"/>
        <w:rPr>
          <w:b/>
          <w:i/>
        </w:rPr>
      </w:pPr>
    </w:p>
    <w:p w:rsidR="00934287" w:rsidRDefault="00934287" w:rsidP="005D18F8">
      <w:pPr>
        <w:widowControl w:val="0"/>
        <w:rPr>
          <w:b/>
          <w:i/>
        </w:rPr>
      </w:pPr>
    </w:p>
    <w:p w:rsidR="00934287" w:rsidRDefault="00934287" w:rsidP="005D18F8">
      <w:pPr>
        <w:widowControl w:val="0"/>
        <w:rPr>
          <w:b/>
          <w:i/>
        </w:rPr>
      </w:pPr>
    </w:p>
    <w:p w:rsidR="00934287" w:rsidRDefault="00934287" w:rsidP="005D18F8">
      <w:pPr>
        <w:widowControl w:val="0"/>
        <w:rPr>
          <w:b/>
          <w:i/>
        </w:rPr>
      </w:pPr>
    </w:p>
    <w:p w:rsidR="00934287" w:rsidRDefault="00934287" w:rsidP="005D18F8">
      <w:pPr>
        <w:widowControl w:val="0"/>
        <w:rPr>
          <w:b/>
          <w:i/>
        </w:rPr>
      </w:pPr>
    </w:p>
    <w:p w:rsidR="00934287" w:rsidRPr="00E931B3" w:rsidRDefault="00934287" w:rsidP="005D18F8">
      <w:pPr>
        <w:widowControl w:val="0"/>
        <w:rPr>
          <w:b/>
          <w:i/>
        </w:rPr>
      </w:pPr>
    </w:p>
    <w:p w:rsidR="00934287" w:rsidRPr="00FE0EFF" w:rsidRDefault="00934287" w:rsidP="005D18F8">
      <w:pPr>
        <w:widowControl w:val="0"/>
        <w:rPr>
          <w:b/>
          <w:i/>
        </w:rPr>
      </w:pPr>
    </w:p>
    <w:p w:rsidR="00934287" w:rsidRPr="00E931B3" w:rsidRDefault="00934287" w:rsidP="005D18F8">
      <w:pPr>
        <w:widowControl w:val="0"/>
        <w:rPr>
          <w:b/>
          <w:i/>
        </w:rPr>
      </w:pPr>
    </w:p>
    <w:p w:rsidR="00934287" w:rsidRDefault="00934287" w:rsidP="005D18F8">
      <w:pPr>
        <w:widowControl w:val="0"/>
        <w:jc w:val="center"/>
        <w:rPr>
          <w:b/>
          <w:sz w:val="28"/>
          <w:szCs w:val="36"/>
        </w:rPr>
      </w:pPr>
      <w:r w:rsidRPr="008D36B0">
        <w:rPr>
          <w:b/>
          <w:sz w:val="28"/>
          <w:szCs w:val="36"/>
        </w:rPr>
        <w:t xml:space="preserve">РАБОЧАЯ ПРОГРАММА </w:t>
      </w:r>
      <w:r>
        <w:rPr>
          <w:b/>
          <w:sz w:val="28"/>
          <w:szCs w:val="36"/>
        </w:rPr>
        <w:t xml:space="preserve">УЧЕБНОЙ </w:t>
      </w:r>
      <w:r w:rsidR="000E3C75">
        <w:rPr>
          <w:b/>
          <w:sz w:val="28"/>
          <w:szCs w:val="36"/>
        </w:rPr>
        <w:t xml:space="preserve">И ПРОИЗВОСТВЕННОЙ ПРАКТИК </w:t>
      </w:r>
      <w:r w:rsidRPr="008D36B0">
        <w:rPr>
          <w:b/>
          <w:sz w:val="28"/>
          <w:szCs w:val="36"/>
        </w:rPr>
        <w:t>ПРОФЕССИОНАЛЬНОГО МОДУЛЯ</w:t>
      </w:r>
      <w:r>
        <w:rPr>
          <w:b/>
          <w:sz w:val="28"/>
          <w:szCs w:val="36"/>
        </w:rPr>
        <w:t xml:space="preserve"> </w:t>
      </w:r>
    </w:p>
    <w:p w:rsidR="00934287" w:rsidRDefault="004350BE" w:rsidP="005D18F8">
      <w:pPr>
        <w:widowControl w:val="0"/>
        <w:jc w:val="center"/>
        <w:rPr>
          <w:b/>
        </w:rPr>
      </w:pPr>
      <w:r w:rsidRPr="004350BE">
        <w:rPr>
          <w:b/>
          <w:sz w:val="28"/>
          <w:szCs w:val="36"/>
        </w:rPr>
        <w:t xml:space="preserve">ПМ.07 </w:t>
      </w:r>
      <w:proofErr w:type="spellStart"/>
      <w:r w:rsidRPr="004350BE">
        <w:rPr>
          <w:b/>
          <w:sz w:val="28"/>
          <w:szCs w:val="36"/>
        </w:rPr>
        <w:t>С</w:t>
      </w:r>
      <w:r>
        <w:rPr>
          <w:b/>
          <w:sz w:val="28"/>
          <w:szCs w:val="36"/>
        </w:rPr>
        <w:t>оадминистрирование</w:t>
      </w:r>
      <w:proofErr w:type="spellEnd"/>
      <w:r>
        <w:rPr>
          <w:b/>
          <w:sz w:val="28"/>
          <w:szCs w:val="36"/>
        </w:rPr>
        <w:t xml:space="preserve"> баз данных и серверов</w:t>
      </w:r>
    </w:p>
    <w:p w:rsidR="00934287" w:rsidRDefault="00934287" w:rsidP="005D18F8">
      <w:pPr>
        <w:pStyle w:val="Default"/>
        <w:widowControl w:val="0"/>
        <w:jc w:val="center"/>
        <w:rPr>
          <w:b/>
        </w:rPr>
      </w:pPr>
    </w:p>
    <w:p w:rsidR="00934287" w:rsidRPr="00934287" w:rsidRDefault="00934287" w:rsidP="005D18F8">
      <w:pPr>
        <w:pStyle w:val="Default"/>
        <w:widowControl w:val="0"/>
        <w:jc w:val="center"/>
        <w:rPr>
          <w:b/>
          <w:sz w:val="28"/>
          <w:szCs w:val="28"/>
        </w:rPr>
      </w:pPr>
      <w:r w:rsidRPr="00934287">
        <w:rPr>
          <w:b/>
          <w:sz w:val="28"/>
          <w:szCs w:val="28"/>
        </w:rPr>
        <w:t>для специальности 09.02.07 Информационные системы и программирование</w:t>
      </w:r>
    </w:p>
    <w:p w:rsidR="00934287" w:rsidRPr="00934287" w:rsidRDefault="00934287" w:rsidP="005D18F8">
      <w:pPr>
        <w:pStyle w:val="Default"/>
        <w:widowControl w:val="0"/>
        <w:jc w:val="center"/>
        <w:rPr>
          <w:b/>
          <w:sz w:val="28"/>
          <w:szCs w:val="28"/>
        </w:rPr>
      </w:pPr>
    </w:p>
    <w:p w:rsidR="00934287" w:rsidRPr="00934287" w:rsidRDefault="00934287" w:rsidP="005D18F8">
      <w:pPr>
        <w:pStyle w:val="Default"/>
        <w:widowControl w:val="0"/>
        <w:jc w:val="center"/>
        <w:rPr>
          <w:b/>
          <w:sz w:val="28"/>
          <w:szCs w:val="28"/>
        </w:rPr>
      </w:pPr>
      <w:r w:rsidRPr="00934287">
        <w:rPr>
          <w:b/>
          <w:sz w:val="28"/>
          <w:szCs w:val="28"/>
        </w:rPr>
        <w:t>квалификаци</w:t>
      </w:r>
      <w:r w:rsidR="000E3C75">
        <w:rPr>
          <w:b/>
          <w:sz w:val="28"/>
          <w:szCs w:val="28"/>
        </w:rPr>
        <w:t>я</w:t>
      </w:r>
      <w:r w:rsidRPr="00934287">
        <w:rPr>
          <w:b/>
          <w:sz w:val="28"/>
          <w:szCs w:val="28"/>
        </w:rPr>
        <w:t>: Специалист по информационным ресурсам</w:t>
      </w:r>
    </w:p>
    <w:p w:rsidR="00ED74B5" w:rsidRDefault="00ED74B5" w:rsidP="005D18F8">
      <w:pPr>
        <w:widowControl w:val="0"/>
      </w:pPr>
    </w:p>
    <w:p w:rsidR="00934287" w:rsidRDefault="00934287" w:rsidP="005D18F8">
      <w:pPr>
        <w:widowControl w:val="0"/>
      </w:pPr>
    </w:p>
    <w:p w:rsidR="00934287" w:rsidRPr="00934287" w:rsidRDefault="00934287" w:rsidP="005D18F8">
      <w:pPr>
        <w:widowControl w:val="0"/>
        <w:spacing w:after="591" w:line="643" w:lineRule="exact"/>
        <w:ind w:left="320" w:firstLine="0"/>
        <w:jc w:val="center"/>
        <w:rPr>
          <w:color w:val="000000"/>
          <w:sz w:val="28"/>
          <w:szCs w:val="28"/>
          <w:lang w:bidi="ru-RU"/>
        </w:rPr>
      </w:pPr>
      <w:r w:rsidRPr="00934287">
        <w:rPr>
          <w:color w:val="000000"/>
          <w:sz w:val="28"/>
          <w:szCs w:val="28"/>
          <w:lang w:bidi="ru-RU"/>
        </w:rPr>
        <w:t>базовой подготовки</w:t>
      </w:r>
    </w:p>
    <w:p w:rsidR="00934287" w:rsidRPr="00934287" w:rsidRDefault="00934287" w:rsidP="005D18F8">
      <w:pPr>
        <w:widowControl w:val="0"/>
        <w:spacing w:after="937" w:line="280" w:lineRule="exact"/>
        <w:ind w:left="320" w:firstLine="0"/>
        <w:jc w:val="center"/>
        <w:rPr>
          <w:color w:val="000000"/>
          <w:sz w:val="28"/>
          <w:szCs w:val="28"/>
          <w:lang w:bidi="ru-RU"/>
        </w:rPr>
      </w:pPr>
      <w:r w:rsidRPr="00934287">
        <w:rPr>
          <w:color w:val="000000"/>
          <w:sz w:val="28"/>
          <w:szCs w:val="28"/>
          <w:lang w:bidi="ru-RU"/>
        </w:rPr>
        <w:t>уровень образования основное общее образование</w:t>
      </w:r>
    </w:p>
    <w:p w:rsidR="00934287" w:rsidRPr="00934287" w:rsidRDefault="00934287" w:rsidP="005D18F8">
      <w:pPr>
        <w:widowControl w:val="0"/>
        <w:spacing w:line="280" w:lineRule="exact"/>
        <w:ind w:left="320" w:firstLine="0"/>
        <w:jc w:val="center"/>
        <w:rPr>
          <w:color w:val="000000"/>
          <w:sz w:val="28"/>
          <w:szCs w:val="28"/>
          <w:lang w:bidi="ru-RU"/>
        </w:rPr>
      </w:pPr>
      <w:r w:rsidRPr="00934287">
        <w:rPr>
          <w:color w:val="000000"/>
          <w:sz w:val="28"/>
          <w:szCs w:val="28"/>
          <w:lang w:bidi="ru-RU"/>
        </w:rPr>
        <w:t>Форма обучения</w:t>
      </w:r>
    </w:p>
    <w:p w:rsidR="00934287" w:rsidRPr="00934287" w:rsidRDefault="00934287" w:rsidP="005D18F8">
      <w:pPr>
        <w:widowControl w:val="0"/>
        <w:spacing w:after="1823" w:line="280" w:lineRule="exact"/>
        <w:ind w:left="320" w:firstLine="0"/>
        <w:jc w:val="center"/>
        <w:rPr>
          <w:i/>
          <w:iCs/>
          <w:color w:val="000000"/>
          <w:sz w:val="28"/>
          <w:szCs w:val="28"/>
          <w:lang w:bidi="ru-RU"/>
        </w:rPr>
      </w:pPr>
      <w:r w:rsidRPr="00934287">
        <w:rPr>
          <w:i/>
          <w:iCs/>
          <w:color w:val="000000"/>
          <w:sz w:val="28"/>
          <w:szCs w:val="28"/>
          <w:lang w:bidi="ru-RU"/>
        </w:rPr>
        <w:t>очная</w:t>
      </w:r>
    </w:p>
    <w:p w:rsidR="00934287" w:rsidRDefault="00934287" w:rsidP="005D18F8">
      <w:pPr>
        <w:widowControl w:val="0"/>
      </w:pPr>
    </w:p>
    <w:p w:rsidR="00934287" w:rsidRDefault="00934287" w:rsidP="005D18F8">
      <w:pPr>
        <w:widowControl w:val="0"/>
      </w:pPr>
    </w:p>
    <w:p w:rsidR="00934287" w:rsidRPr="0088280E" w:rsidRDefault="00934287" w:rsidP="005D18F8">
      <w:pPr>
        <w:widowControl w:val="0"/>
        <w:jc w:val="center"/>
      </w:pPr>
      <w:r>
        <w:t>Кемерово 202</w:t>
      </w:r>
      <w:r w:rsidR="004350BE">
        <w:t>1</w:t>
      </w:r>
    </w:p>
    <w:p w:rsidR="00ED74B5" w:rsidRPr="0088280E" w:rsidRDefault="00ED74B5" w:rsidP="005D18F8">
      <w:pPr>
        <w:widowControl w:val="0"/>
        <w:rPr>
          <w:highlight w:val="yellow"/>
        </w:rPr>
      </w:pPr>
    </w:p>
    <w:p w:rsidR="00CD7F77" w:rsidRPr="0088280E" w:rsidRDefault="00CD7F77" w:rsidP="005D18F8">
      <w:pPr>
        <w:pStyle w:val="a4"/>
        <w:widowControl w:val="0"/>
        <w:ind w:firstLine="709"/>
        <w:jc w:val="both"/>
        <w:rPr>
          <w:highlight w:val="yellow"/>
        </w:rPr>
        <w:sectPr w:rsidR="00CD7F77" w:rsidRPr="0088280E" w:rsidSect="0088280E">
          <w:headerReference w:type="first" r:id="rId8"/>
          <w:footerReference w:type="first" r:id="rId9"/>
          <w:pgSz w:w="11906" w:h="16838" w:code="9"/>
          <w:pgMar w:top="1134" w:right="1134" w:bottom="1134" w:left="1134" w:header="510" w:footer="510" w:gutter="0"/>
          <w:cols w:space="720"/>
          <w:docGrid w:linePitch="326"/>
        </w:sectPr>
      </w:pPr>
    </w:p>
    <w:p w:rsidR="00934287" w:rsidRDefault="00934287" w:rsidP="005D18F8">
      <w:pPr>
        <w:widowControl w:val="0"/>
      </w:pPr>
      <w:r w:rsidRPr="00934287">
        <w:lastRenderedPageBreak/>
        <w:t xml:space="preserve">Рабочая программа учебной практики составлена </w:t>
      </w:r>
      <w:r>
        <w:t xml:space="preserve">в соответствии с рабочей программой профессионального модуля </w:t>
      </w:r>
      <w:r w:rsidR="004350BE" w:rsidRPr="004350BE">
        <w:t xml:space="preserve">ПМ.07 </w:t>
      </w:r>
      <w:proofErr w:type="spellStart"/>
      <w:r w:rsidR="004350BE" w:rsidRPr="004350BE">
        <w:t>Соадминистрирование</w:t>
      </w:r>
      <w:proofErr w:type="spellEnd"/>
      <w:r w:rsidR="004350BE" w:rsidRPr="004350BE">
        <w:t xml:space="preserve"> баз данных и серверов</w:t>
      </w:r>
      <w:r>
        <w:t xml:space="preserve"> </w:t>
      </w:r>
      <w:r w:rsidRPr="00934287">
        <w:t xml:space="preserve">на основании требований </w:t>
      </w:r>
      <w:r>
        <w:t>федерального государственного образовательного стандарта среднего профессионального образования</w:t>
      </w:r>
      <w:r w:rsidRPr="00934287">
        <w:t xml:space="preserve"> по специальности 09.02.07 «Информационные системы и программирование»</w:t>
      </w:r>
      <w:r>
        <w:t>,</w:t>
      </w:r>
      <w:r w:rsidRPr="00934287">
        <w:t xml:space="preserve"> утвержденного Приказом Министерства образования и науки </w:t>
      </w:r>
      <w:r>
        <w:t>Российской Федерации</w:t>
      </w:r>
      <w:r w:rsidRPr="00934287">
        <w:t xml:space="preserve"> от 9 декаб</w:t>
      </w:r>
      <w:r>
        <w:t>ря 2016 г. № 1547.</w:t>
      </w:r>
    </w:p>
    <w:p w:rsidR="00934287" w:rsidRDefault="00934287" w:rsidP="005D18F8">
      <w:pPr>
        <w:widowControl w:val="0"/>
        <w:rPr>
          <w:b/>
          <w:sz w:val="28"/>
          <w:szCs w:val="28"/>
        </w:rPr>
      </w:pPr>
    </w:p>
    <w:p w:rsidR="00934287" w:rsidRDefault="00934287" w:rsidP="005D18F8">
      <w:pPr>
        <w:widowControl w:val="0"/>
        <w:rPr>
          <w:b/>
          <w:sz w:val="28"/>
          <w:szCs w:val="28"/>
        </w:rPr>
      </w:pPr>
    </w:p>
    <w:p w:rsidR="00934287" w:rsidRPr="00934287" w:rsidRDefault="00934287" w:rsidP="005D18F8">
      <w:pPr>
        <w:widowControl w:val="0"/>
        <w:rPr>
          <w:bCs/>
          <w:iCs/>
        </w:rPr>
      </w:pPr>
      <w:r w:rsidRPr="00934287">
        <w:rPr>
          <w:b/>
        </w:rPr>
        <w:t>Организация-разработчик</w:t>
      </w:r>
      <w:r w:rsidRPr="00934287">
        <w:rPr>
          <w:bCs/>
          <w:iCs/>
        </w:rPr>
        <w:t xml:space="preserve"> ЧОУ ПО «Кемеровский кооперативный техникум»</w:t>
      </w:r>
    </w:p>
    <w:p w:rsidR="00934287" w:rsidRPr="00934287" w:rsidRDefault="00934287" w:rsidP="005D18F8">
      <w:pPr>
        <w:widowControl w:val="0"/>
      </w:pPr>
    </w:p>
    <w:p w:rsidR="00934287" w:rsidRPr="00934287" w:rsidRDefault="00934287" w:rsidP="005D18F8">
      <w:pPr>
        <w:widowControl w:val="0"/>
      </w:pPr>
      <w:r w:rsidRPr="00934287">
        <w:rPr>
          <w:b/>
        </w:rPr>
        <w:t xml:space="preserve">Разработчик: </w:t>
      </w:r>
      <w:proofErr w:type="spellStart"/>
      <w:r w:rsidR="004350BE" w:rsidRPr="004350BE">
        <w:rPr>
          <w:bCs/>
        </w:rPr>
        <w:t>Милевский</w:t>
      </w:r>
      <w:proofErr w:type="spellEnd"/>
      <w:r w:rsidR="004350BE" w:rsidRPr="004350BE">
        <w:rPr>
          <w:bCs/>
        </w:rPr>
        <w:t xml:space="preserve"> Владислав Анатольевич</w:t>
      </w:r>
      <w:r w:rsidR="00170ACB">
        <w:rPr>
          <w:bCs/>
        </w:rPr>
        <w:t>, преподаватель</w:t>
      </w:r>
    </w:p>
    <w:p w:rsidR="00934287" w:rsidRDefault="00934287" w:rsidP="005D18F8">
      <w:pPr>
        <w:widowControl w:val="0"/>
      </w:pPr>
    </w:p>
    <w:p w:rsidR="00934287" w:rsidRDefault="00934287" w:rsidP="005D18F8">
      <w:pPr>
        <w:widowControl w:val="0"/>
      </w:pPr>
    </w:p>
    <w:p w:rsidR="00934287" w:rsidRDefault="00934287" w:rsidP="005D18F8">
      <w:pPr>
        <w:widowControl w:val="0"/>
      </w:pPr>
    </w:p>
    <w:p w:rsidR="00934287" w:rsidRDefault="00934287" w:rsidP="005D18F8">
      <w:pPr>
        <w:widowControl w:val="0"/>
        <w:spacing w:after="200" w:line="276" w:lineRule="auto"/>
        <w:ind w:firstLine="0"/>
        <w:jc w:val="left"/>
      </w:pPr>
      <w:r>
        <w:br w:type="page"/>
      </w:r>
    </w:p>
    <w:p w:rsidR="00CD7F77" w:rsidRPr="0088280E" w:rsidRDefault="00B80586" w:rsidP="005D18F8">
      <w:pPr>
        <w:widowControl w:val="0"/>
        <w:tabs>
          <w:tab w:val="left" w:pos="9632"/>
        </w:tabs>
        <w:jc w:val="center"/>
      </w:pPr>
      <w:r w:rsidRPr="0088280E">
        <w:lastRenderedPageBreak/>
        <w:t>СОДЕРЖАНИЕ</w:t>
      </w:r>
    </w:p>
    <w:p w:rsidR="00CD7F77" w:rsidRPr="0088280E" w:rsidRDefault="00CD7F77" w:rsidP="005D18F8">
      <w:pPr>
        <w:widowControl w:val="0"/>
        <w:tabs>
          <w:tab w:val="left" w:pos="9632"/>
        </w:tabs>
      </w:pPr>
    </w:p>
    <w:p w:rsidR="001905A2" w:rsidRDefault="00E95A6F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34287">
        <w:fldChar w:fldCharType="begin"/>
      </w:r>
      <w:r w:rsidRPr="00934287">
        <w:instrText xml:space="preserve"> TOC \h \z \t "1 Уровень РП;1;2 Уровень РП;2;3 Уровнь РП;3" </w:instrText>
      </w:r>
      <w:r w:rsidRPr="00934287">
        <w:fldChar w:fldCharType="separate"/>
      </w:r>
      <w:hyperlink w:anchor="_Toc188184518" w:history="1">
        <w:r w:rsidR="001905A2" w:rsidRPr="00E235C5">
          <w:rPr>
            <w:rStyle w:val="af6"/>
            <w:noProof/>
            <w:lang w:bidi="ru-RU"/>
          </w:rPr>
          <w:t>РАЗДЕЛ 1. ОБЩАЯ ХАРАКТЕРИСТИКА РАБОЧЕЙ ПРОГРАММЫ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_Toc188184518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4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19" w:history="1">
        <w:r w:rsidR="001905A2" w:rsidRPr="00E235C5">
          <w:rPr>
            <w:rStyle w:val="af6"/>
            <w:noProof/>
            <w:lang w:bidi="ru-RU"/>
          </w:rPr>
          <w:t>учебной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_Toc188184519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4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0" w:history="1">
        <w:r w:rsidR="001905A2" w:rsidRPr="00E235C5">
          <w:rPr>
            <w:rStyle w:val="af6"/>
            <w:noProof/>
            <w:lang w:bidi="ru-RU"/>
          </w:rPr>
          <w:t>1.1 Область применения рабочей программы учебной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_Toc188184520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4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1" w:history="1">
        <w:r w:rsidR="001905A2" w:rsidRPr="00E235C5">
          <w:rPr>
            <w:rStyle w:val="af6"/>
            <w:noProof/>
            <w:lang w:bidi="ru-RU"/>
          </w:rPr>
          <w:t>1.2 Требования к результатам освоения учебной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_Toc188184521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4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2" w:history="1">
        <w:r w:rsidR="001905A2" w:rsidRPr="00E235C5">
          <w:rPr>
            <w:rStyle w:val="af6"/>
            <w:noProof/>
            <w:lang w:bidi="ru-RU"/>
          </w:rPr>
          <w:t>1.3 Количество часов, отводимое на учебную практику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_Toc188184522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5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3" w:history="1">
        <w:r w:rsidR="001905A2" w:rsidRPr="00E235C5">
          <w:rPr>
            <w:rStyle w:val="af6"/>
            <w:noProof/>
            <w:lang w:bidi="ru-RU"/>
          </w:rPr>
          <w:t>2. СТРУКТУРА И СОДЕРЖАНИЕ учебной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_Toc188184523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5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4" w:history="1">
        <w:r w:rsidR="001905A2" w:rsidRPr="00E235C5">
          <w:rPr>
            <w:rStyle w:val="af6"/>
            <w:noProof/>
            <w:lang w:bidi="ru-RU"/>
          </w:rPr>
          <w:t>2.1 Тематический план учебной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_Toc188184524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5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5" w:history="1">
        <w:r w:rsidR="001905A2" w:rsidRPr="00E235C5">
          <w:rPr>
            <w:rStyle w:val="af6"/>
            <w:noProof/>
            <w:lang w:bidi="ru-RU"/>
          </w:rPr>
          <w:t>3. УСЛОВИЯ РЕАЛИЗАЦИИ УЧЕБНОЙ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_Toc188184525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6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6" w:history="1">
        <w:r w:rsidR="001905A2" w:rsidRPr="00E235C5">
          <w:rPr>
            <w:rStyle w:val="af6"/>
            <w:noProof/>
            <w:lang w:bidi="ru-RU"/>
          </w:rPr>
          <w:t>3.1. Общие принципы реализации программы учебной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_Toc188184526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6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7" w:history="1">
        <w:r w:rsidR="001905A2" w:rsidRPr="00E235C5">
          <w:rPr>
            <w:rStyle w:val="af6"/>
            <w:noProof/>
            <w:lang w:bidi="ru-RU"/>
          </w:rPr>
          <w:t>3.2 Общие требования к организации и проведению учебной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_Toc188184527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7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8" w:history="1">
        <w:r w:rsidR="001905A2" w:rsidRPr="00E235C5">
          <w:rPr>
            <w:rStyle w:val="af6"/>
            <w:bCs/>
            <w:noProof/>
          </w:rPr>
          <w:t xml:space="preserve">Раздел 4. </w:t>
        </w:r>
        <w:r w:rsidR="001905A2" w:rsidRPr="00E235C5">
          <w:rPr>
            <w:rStyle w:val="af6"/>
            <w:noProof/>
            <w:lang w:bidi="ru-RU"/>
          </w:rPr>
          <w:t>ОБЩАЯ ХАРАКТЕРИСТИКА РАБОЧЕЙ ПРОГРАММЫ производственной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_Toc188184528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7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9" w:history="1">
        <w:r w:rsidR="001905A2" w:rsidRPr="00E235C5">
          <w:rPr>
            <w:rStyle w:val="af6"/>
            <w:noProof/>
            <w:lang w:bidi="ru-RU"/>
          </w:rPr>
          <w:t>4.1 Область применения рабочей программы производственной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_Toc188184529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7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0" w:history="1">
        <w:r w:rsidR="001905A2" w:rsidRPr="00E235C5">
          <w:rPr>
            <w:rStyle w:val="af6"/>
            <w:noProof/>
            <w:lang w:bidi="ru-RU"/>
          </w:rPr>
          <w:t>4.2. Требования к результатам освоения производственной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_Toc188184530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8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1" w:history="1">
        <w:r w:rsidR="001905A2" w:rsidRPr="00E235C5">
          <w:rPr>
            <w:rStyle w:val="af6"/>
            <w:noProof/>
            <w:lang w:bidi="ru-RU"/>
          </w:rPr>
          <w:t>4.3 Количество часов на освоение программы производственной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_Toc188184531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8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2" w:history="1">
        <w:r w:rsidR="001905A2" w:rsidRPr="00E235C5">
          <w:rPr>
            <w:rStyle w:val="af6"/>
            <w:bCs/>
            <w:noProof/>
          </w:rPr>
          <w:t xml:space="preserve">5. </w:t>
        </w:r>
        <w:r w:rsidR="001905A2" w:rsidRPr="00E235C5">
          <w:rPr>
            <w:rStyle w:val="af6"/>
            <w:noProof/>
          </w:rPr>
          <w:t>СТРУКТУРА И СОДЕРЖАНИЕ ПРОИЗВОДСТВЕННОЙ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_Toc188184532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9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3" w:history="1">
        <w:r w:rsidR="001905A2" w:rsidRPr="00E235C5">
          <w:rPr>
            <w:rStyle w:val="af6"/>
            <w:noProof/>
          </w:rPr>
          <w:t>5.1 Тематический план производственной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_Toc188184533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9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4" w:history="1">
        <w:r w:rsidR="001905A2" w:rsidRPr="00E235C5">
          <w:rPr>
            <w:rStyle w:val="af6"/>
            <w:noProof/>
          </w:rPr>
          <w:t>5.2 Индивидуальное задание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_Toc188184534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9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5" w:history="1">
        <w:r w:rsidR="001905A2" w:rsidRPr="00E235C5">
          <w:rPr>
            <w:rStyle w:val="af6"/>
            <w:noProof/>
          </w:rPr>
          <w:t>6. УСЛОВИЯ РЕАЛИЗАЦИИ ПРОИЗВОДСТВЕННОЙ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_Toc188184535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10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6" w:history="1">
        <w:r w:rsidR="001905A2" w:rsidRPr="00E235C5">
          <w:rPr>
            <w:rStyle w:val="af6"/>
            <w:noProof/>
            <w:lang w:bidi="ru-RU"/>
          </w:rPr>
          <w:t>6.1 Специальные помещения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_Toc188184536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10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7" w:history="1">
        <w:r w:rsidR="001905A2" w:rsidRPr="00E235C5">
          <w:rPr>
            <w:rStyle w:val="af6"/>
            <w:noProof/>
            <w:lang w:bidi="ru-RU"/>
          </w:rPr>
          <w:t>6.2 Общие требования к организации и проведению производственной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_Toc188184537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10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8" w:history="1">
        <w:r w:rsidR="001905A2" w:rsidRPr="00E235C5">
          <w:rPr>
            <w:rStyle w:val="af6"/>
            <w:bCs/>
            <w:noProof/>
          </w:rPr>
          <w:t>6.3</w:t>
        </w:r>
        <w:r w:rsidR="001905A2" w:rsidRPr="00E235C5">
          <w:rPr>
            <w:rStyle w:val="af6"/>
            <w:noProof/>
            <w:lang w:bidi="ru-RU"/>
          </w:rPr>
          <w:t xml:space="preserve"> Информационное обеспечение реализации программ практик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_Toc188184538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11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32"/>
        <w:tabs>
          <w:tab w:val="right" w:leader="dot" w:pos="9622"/>
        </w:tabs>
        <w:rPr>
          <w:rFonts w:eastAsiaTheme="minorEastAsia" w:cstheme="minorBidi"/>
          <w:noProof/>
          <w:sz w:val="22"/>
          <w:szCs w:val="22"/>
        </w:rPr>
      </w:pPr>
      <w:hyperlink w:anchor="_Toc188184539" w:history="1">
        <w:r w:rsidR="001905A2" w:rsidRPr="00E235C5">
          <w:rPr>
            <w:rStyle w:val="af6"/>
            <w:noProof/>
            <w:lang w:bidi="ru-RU"/>
          </w:rPr>
          <w:t xml:space="preserve">6.3.1. </w:t>
        </w:r>
        <w:r w:rsidR="001905A2" w:rsidRPr="00E235C5">
          <w:rPr>
            <w:rStyle w:val="af6"/>
            <w:noProof/>
          </w:rPr>
          <w:t>Основные</w:t>
        </w:r>
        <w:r w:rsidR="001905A2" w:rsidRPr="00E235C5">
          <w:rPr>
            <w:rStyle w:val="af6"/>
            <w:noProof/>
            <w:lang w:bidi="ru-RU"/>
          </w:rPr>
          <w:t xml:space="preserve"> источники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_Toc188184539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11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32"/>
        <w:tabs>
          <w:tab w:val="right" w:leader="dot" w:pos="9622"/>
        </w:tabs>
        <w:rPr>
          <w:rFonts w:eastAsiaTheme="minorEastAsia" w:cstheme="minorBidi"/>
          <w:noProof/>
          <w:sz w:val="22"/>
          <w:szCs w:val="22"/>
        </w:rPr>
      </w:pPr>
      <w:hyperlink w:anchor="_Toc188184540" w:history="1">
        <w:r w:rsidR="001905A2" w:rsidRPr="00E235C5">
          <w:rPr>
            <w:rStyle w:val="af6"/>
            <w:noProof/>
            <w:lang w:bidi="ru-RU"/>
          </w:rPr>
          <w:t>6.3.2 Дополнительные источники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_Toc188184540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11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32"/>
        <w:tabs>
          <w:tab w:val="right" w:leader="dot" w:pos="9622"/>
        </w:tabs>
        <w:rPr>
          <w:rFonts w:eastAsiaTheme="minorEastAsia" w:cstheme="minorBidi"/>
          <w:noProof/>
          <w:sz w:val="22"/>
          <w:szCs w:val="22"/>
        </w:rPr>
      </w:pPr>
      <w:hyperlink w:anchor="_Toc188184541" w:history="1">
        <w:r w:rsidR="001905A2" w:rsidRPr="00E235C5">
          <w:rPr>
            <w:rStyle w:val="af6"/>
            <w:noProof/>
            <w:lang w:bidi="ru-RU"/>
          </w:rPr>
          <w:t>6.3.3 Интернет-ресурсы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_Toc188184541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11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42" w:history="1">
        <w:r w:rsidR="001905A2" w:rsidRPr="00E235C5">
          <w:rPr>
            <w:rStyle w:val="af6"/>
            <w:noProof/>
            <w:lang w:bidi="ru-RU"/>
          </w:rPr>
          <w:t>6.4 Кадровое обеспечение практик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_Toc188184542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12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43" w:history="1">
        <w:r w:rsidR="001905A2" w:rsidRPr="00E235C5">
          <w:rPr>
            <w:rStyle w:val="af6"/>
            <w:noProof/>
          </w:rPr>
          <w:t>6.5 Критерии оценивания практик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_Toc188184543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12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44" w:history="1">
        <w:r w:rsidR="001905A2" w:rsidRPr="00E235C5">
          <w:rPr>
            <w:rStyle w:val="af6"/>
            <w:bCs/>
            <w:noProof/>
          </w:rPr>
          <w:t xml:space="preserve">7. </w:t>
        </w:r>
        <w:r w:rsidR="001905A2" w:rsidRPr="00E235C5">
          <w:rPr>
            <w:rStyle w:val="af6"/>
            <w:noProof/>
            <w:lang w:bidi="ru-RU"/>
          </w:rPr>
          <w:t>КОНТРОЛЬ И ОЦЕНКА РЕЗУЛЬТАТОВ ОСВОЕ</w:t>
        </w:r>
        <w:r w:rsidR="001905A2" w:rsidRPr="00E235C5">
          <w:rPr>
            <w:rStyle w:val="af6"/>
            <w:noProof/>
          </w:rPr>
          <w:t>НИЯ</w:t>
        </w:r>
        <w:r w:rsidR="001905A2" w:rsidRPr="00E235C5">
          <w:rPr>
            <w:rStyle w:val="af6"/>
            <w:noProof/>
            <w:lang w:bidi="ru-RU"/>
          </w:rPr>
          <w:t xml:space="preserve"> ОБЩИХ 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_Toc188184544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14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45" w:history="1">
        <w:r w:rsidR="001905A2" w:rsidRPr="00E235C5">
          <w:rPr>
            <w:rStyle w:val="af6"/>
            <w:noProof/>
            <w:lang w:bidi="ru-RU"/>
          </w:rPr>
          <w:t>ПРОФЕССИОНАЛЬНЫХ КОМПЕТЕНЦИЙ ПРИ ПРОХОЖДЕНИИ ПРАКТИК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_Toc188184545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14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46" w:history="1">
        <w:r w:rsidR="001905A2" w:rsidRPr="00E235C5">
          <w:rPr>
            <w:rStyle w:val="af6"/>
            <w:noProof/>
          </w:rPr>
          <w:t>7.1 Освоенные общие компетенции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_Toc188184546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14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39542B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47" w:history="1">
        <w:r w:rsidR="001905A2" w:rsidRPr="00E235C5">
          <w:rPr>
            <w:rStyle w:val="af6"/>
            <w:noProof/>
          </w:rPr>
          <w:t>7.2 Освоенные профессиональные компетенции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_Toc188184547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16</w:t>
        </w:r>
        <w:r w:rsidR="001905A2">
          <w:rPr>
            <w:noProof/>
            <w:webHidden/>
          </w:rPr>
          <w:fldChar w:fldCharType="end"/>
        </w:r>
      </w:hyperlink>
    </w:p>
    <w:p w:rsidR="00CD7F77" w:rsidRPr="00934287" w:rsidRDefault="00E95A6F" w:rsidP="005D18F8">
      <w:pPr>
        <w:widowControl w:val="0"/>
        <w:tabs>
          <w:tab w:val="left" w:pos="9632"/>
        </w:tabs>
      </w:pPr>
      <w:r w:rsidRPr="00934287">
        <w:fldChar w:fldCharType="end"/>
      </w:r>
    </w:p>
    <w:p w:rsidR="00B80CBD" w:rsidRPr="0088280E" w:rsidRDefault="00B80CBD" w:rsidP="005D18F8">
      <w:pPr>
        <w:widowControl w:val="0"/>
      </w:pPr>
      <w:r w:rsidRPr="0088280E">
        <w:br w:type="page"/>
      </w:r>
    </w:p>
    <w:p w:rsidR="00B72170" w:rsidRDefault="00B80CBD" w:rsidP="005D18F8">
      <w:pPr>
        <w:pStyle w:val="11"/>
        <w:widowControl w:val="0"/>
        <w:rPr>
          <w:lang w:bidi="ru-RU"/>
        </w:rPr>
      </w:pPr>
      <w:bookmarkStart w:id="1" w:name="bookmark3"/>
      <w:bookmarkStart w:id="2" w:name="_Toc188184518"/>
      <w:r w:rsidRPr="0088280E">
        <w:rPr>
          <w:lang w:bidi="ru-RU"/>
        </w:rPr>
        <w:lastRenderedPageBreak/>
        <w:t>РАЗДЕЛ 1. ОБЩАЯ ХАРАКТЕРИСТИКА РАБОЧЕЙ ПРОГРАММЫ</w:t>
      </w:r>
      <w:bookmarkEnd w:id="1"/>
      <w:bookmarkEnd w:id="2"/>
      <w:r w:rsidR="005D18F8">
        <w:rPr>
          <w:lang w:bidi="ru-RU"/>
        </w:rPr>
        <w:t xml:space="preserve"> </w:t>
      </w:r>
    </w:p>
    <w:p w:rsidR="00B80CBD" w:rsidRPr="0088280E" w:rsidRDefault="005D18F8" w:rsidP="005D18F8">
      <w:pPr>
        <w:pStyle w:val="11"/>
        <w:widowControl w:val="0"/>
      </w:pPr>
      <w:bookmarkStart w:id="3" w:name="_Toc188184519"/>
      <w:r>
        <w:rPr>
          <w:lang w:bidi="ru-RU"/>
        </w:rPr>
        <w:t>учебной практики</w:t>
      </w:r>
      <w:bookmarkEnd w:id="3"/>
    </w:p>
    <w:p w:rsidR="00EC0698" w:rsidRPr="0088280E" w:rsidRDefault="00EC0698" w:rsidP="005D18F8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sz w:val="24"/>
          <w:szCs w:val="24"/>
        </w:rPr>
      </w:pPr>
    </w:p>
    <w:p w:rsidR="00B80CBD" w:rsidRPr="0088280E" w:rsidRDefault="00EC0698" w:rsidP="005D18F8">
      <w:pPr>
        <w:pStyle w:val="21"/>
        <w:widowControl w:val="0"/>
        <w:rPr>
          <w:lang w:bidi="ru-RU"/>
        </w:rPr>
      </w:pPr>
      <w:bookmarkStart w:id="4" w:name="bookmark5"/>
      <w:bookmarkStart w:id="5" w:name="_Toc188184520"/>
      <w:r w:rsidRPr="0088280E">
        <w:rPr>
          <w:lang w:bidi="ru-RU"/>
        </w:rPr>
        <w:t xml:space="preserve">1.1 </w:t>
      </w:r>
      <w:r w:rsidR="00B80CBD" w:rsidRPr="0088280E">
        <w:rPr>
          <w:lang w:bidi="ru-RU"/>
        </w:rPr>
        <w:t>Область применения рабочей программы</w:t>
      </w:r>
      <w:bookmarkEnd w:id="4"/>
      <w:r w:rsidR="005D18F8">
        <w:rPr>
          <w:lang w:bidi="ru-RU"/>
        </w:rPr>
        <w:t xml:space="preserve"> учебной практики</w:t>
      </w:r>
      <w:bookmarkEnd w:id="5"/>
    </w:p>
    <w:p w:rsidR="00EC0698" w:rsidRPr="0088280E" w:rsidRDefault="00EC0698" w:rsidP="005D18F8">
      <w:pPr>
        <w:pStyle w:val="21"/>
        <w:widowControl w:val="0"/>
      </w:pPr>
    </w:p>
    <w:p w:rsidR="00B80CBD" w:rsidRPr="0088280E" w:rsidRDefault="00B80CBD" w:rsidP="005D18F8">
      <w:pPr>
        <w:widowControl w:val="0"/>
        <w:rPr>
          <w:rStyle w:val="24"/>
          <w:b w:val="0"/>
          <w:sz w:val="24"/>
          <w:szCs w:val="24"/>
        </w:rPr>
      </w:pPr>
      <w:r w:rsidRPr="0088280E">
        <w:rPr>
          <w:color w:val="000000"/>
          <w:lang w:bidi="ru-RU"/>
        </w:rPr>
        <w:t xml:space="preserve">Рабочая программа учебной практики (далее программа практики) - является частью основной образовательной программы среднего профессионального образования по специальности </w:t>
      </w:r>
      <w:r w:rsidRPr="0088280E">
        <w:rPr>
          <w:rStyle w:val="24"/>
          <w:b w:val="0"/>
          <w:sz w:val="24"/>
          <w:szCs w:val="24"/>
        </w:rPr>
        <w:t>09.02.07 Информационные системы и программирование.</w:t>
      </w:r>
    </w:p>
    <w:p w:rsidR="00EC0698" w:rsidRPr="0088280E" w:rsidRDefault="00EC0698" w:rsidP="005D18F8">
      <w:pPr>
        <w:widowControl w:val="0"/>
      </w:pPr>
    </w:p>
    <w:p w:rsidR="00B80CBD" w:rsidRPr="0088280E" w:rsidRDefault="00EC0698" w:rsidP="005D18F8">
      <w:pPr>
        <w:pStyle w:val="21"/>
        <w:widowControl w:val="0"/>
        <w:rPr>
          <w:lang w:bidi="ru-RU"/>
        </w:rPr>
      </w:pPr>
      <w:bookmarkStart w:id="6" w:name="bookmark6"/>
      <w:bookmarkStart w:id="7" w:name="_Toc188184521"/>
      <w:r w:rsidRPr="0088280E">
        <w:rPr>
          <w:lang w:bidi="ru-RU"/>
        </w:rPr>
        <w:t xml:space="preserve">1.2 </w:t>
      </w:r>
      <w:r w:rsidR="009C4825">
        <w:rPr>
          <w:lang w:bidi="ru-RU"/>
        </w:rPr>
        <w:t>Т</w:t>
      </w:r>
      <w:r w:rsidR="00B80CBD" w:rsidRPr="0088280E">
        <w:rPr>
          <w:lang w:bidi="ru-RU"/>
        </w:rPr>
        <w:t>ребования к результатам освоения учебной практики</w:t>
      </w:r>
      <w:bookmarkEnd w:id="6"/>
      <w:bookmarkEnd w:id="7"/>
    </w:p>
    <w:p w:rsidR="00EC0698" w:rsidRPr="0088280E" w:rsidRDefault="00EC0698" w:rsidP="005D18F8">
      <w:pPr>
        <w:pStyle w:val="21"/>
        <w:widowControl w:val="0"/>
      </w:pPr>
    </w:p>
    <w:p w:rsidR="00847D78" w:rsidRPr="00CE298E" w:rsidRDefault="00B80CBD" w:rsidP="005D18F8">
      <w:pPr>
        <w:pStyle w:val="aa"/>
        <w:widowControl w:val="0"/>
        <w:tabs>
          <w:tab w:val="left" w:pos="1134"/>
        </w:tabs>
        <w:ind w:left="0"/>
        <w:rPr>
          <w:color w:val="000000"/>
          <w:lang w:bidi="ru-RU"/>
        </w:rPr>
      </w:pPr>
      <w:r w:rsidRPr="0088280E">
        <w:rPr>
          <w:color w:val="000000"/>
          <w:lang w:bidi="ru-RU"/>
        </w:rPr>
        <w:t xml:space="preserve">Учебная практика направлена на формирование у обучающихся практических навыков и развитие компетенций, приобретение первоначального </w:t>
      </w:r>
      <w:r w:rsidRPr="00CE298E">
        <w:rPr>
          <w:rStyle w:val="24"/>
          <w:sz w:val="24"/>
          <w:szCs w:val="24"/>
        </w:rPr>
        <w:t>практического опыта</w:t>
      </w:r>
      <w:r w:rsidR="00847D78" w:rsidRPr="00CE298E">
        <w:rPr>
          <w:rStyle w:val="24"/>
          <w:sz w:val="24"/>
          <w:szCs w:val="24"/>
        </w:rPr>
        <w:t xml:space="preserve"> в</w:t>
      </w:r>
      <w:r w:rsidRPr="00CE298E">
        <w:rPr>
          <w:rStyle w:val="24"/>
          <w:sz w:val="24"/>
          <w:szCs w:val="24"/>
        </w:rPr>
        <w:t>:</w:t>
      </w:r>
      <w:r w:rsidR="00847D78" w:rsidRPr="00CE298E">
        <w:rPr>
          <w:color w:val="000000"/>
          <w:lang w:bidi="ru-RU"/>
        </w:rPr>
        <w:t xml:space="preserve"> </w:t>
      </w:r>
    </w:p>
    <w:p w:rsidR="004350BE" w:rsidRPr="004350BE" w:rsidRDefault="004350BE" w:rsidP="004350BE">
      <w:pPr>
        <w:pStyle w:val="aa"/>
        <w:numPr>
          <w:ilvl w:val="0"/>
          <w:numId w:val="28"/>
        </w:numPr>
        <w:tabs>
          <w:tab w:val="left" w:pos="1134"/>
        </w:tabs>
        <w:ind w:left="0" w:firstLine="709"/>
      </w:pPr>
      <w:proofErr w:type="spellStart"/>
      <w:r w:rsidRPr="004350BE">
        <w:t>соадминистрировании</w:t>
      </w:r>
      <w:proofErr w:type="spellEnd"/>
      <w:r w:rsidRPr="004350BE">
        <w:t xml:space="preserve"> серверов; разработке политики безопасности SQL сервера, базы данных и отдельных объектов базы данных; применении законодательства Российской Федерации в области сертификации программных средств информационных технологий.</w:t>
      </w:r>
    </w:p>
    <w:p w:rsidR="00847D78" w:rsidRPr="004350BE" w:rsidRDefault="00847D78" w:rsidP="004350BE">
      <w:pPr>
        <w:widowControl w:val="0"/>
        <w:tabs>
          <w:tab w:val="left" w:pos="1134"/>
        </w:tabs>
        <w:ind w:firstLine="0"/>
        <w:rPr>
          <w:color w:val="000000"/>
          <w:lang w:bidi="ru-RU"/>
        </w:rPr>
      </w:pPr>
    </w:p>
    <w:p w:rsidR="00B80CBD" w:rsidRPr="00CE298E" w:rsidRDefault="00B80CBD" w:rsidP="004350BE">
      <w:pPr>
        <w:widowControl w:val="0"/>
        <w:tabs>
          <w:tab w:val="left" w:pos="1134"/>
        </w:tabs>
        <w:rPr>
          <w:b/>
        </w:rPr>
      </w:pPr>
      <w:r w:rsidRPr="00CE298E">
        <w:rPr>
          <w:b/>
          <w:color w:val="000000"/>
          <w:lang w:bidi="ru-RU"/>
        </w:rPr>
        <w:t>уме</w:t>
      </w:r>
      <w:r w:rsidR="00847D78" w:rsidRPr="00CE298E">
        <w:rPr>
          <w:b/>
          <w:color w:val="000000"/>
          <w:lang w:bidi="ru-RU"/>
        </w:rPr>
        <w:t>ть</w:t>
      </w:r>
      <w:r w:rsidRPr="00CE298E">
        <w:rPr>
          <w:b/>
          <w:color w:val="000000"/>
          <w:lang w:bidi="ru-RU"/>
        </w:rPr>
        <w:t>:</w:t>
      </w:r>
    </w:p>
    <w:p w:rsidR="00961A2A" w:rsidRPr="00961A2A" w:rsidRDefault="003650F5" w:rsidP="00961A2A">
      <w:pPr>
        <w:pStyle w:val="aa"/>
        <w:widowControl w:val="0"/>
        <w:numPr>
          <w:ilvl w:val="0"/>
          <w:numId w:val="22"/>
        </w:numPr>
        <w:tabs>
          <w:tab w:val="left" w:pos="1134"/>
        </w:tabs>
        <w:ind w:left="0" w:firstLine="709"/>
        <w:rPr>
          <w:color w:val="000000"/>
          <w:lang w:bidi="ru-RU"/>
        </w:rPr>
      </w:pPr>
      <w:r w:rsidRPr="003650F5">
        <w:rPr>
          <w:color w:val="000000"/>
          <w:lang w:bidi="ru-RU"/>
        </w:rPr>
        <w:t>использовать выбранную систему контроля версий;</w:t>
      </w:r>
      <w:r w:rsidR="00961A2A" w:rsidRPr="00961A2A">
        <w:t xml:space="preserve"> </w:t>
      </w:r>
      <w:r w:rsidR="00961A2A" w:rsidRPr="00961A2A">
        <w:rPr>
          <w:color w:val="000000"/>
          <w:lang w:bidi="ru-RU"/>
        </w:rPr>
        <w:t xml:space="preserve">проектировать и создавать базы данных; </w:t>
      </w:r>
    </w:p>
    <w:p w:rsidR="00961A2A" w:rsidRPr="00961A2A" w:rsidRDefault="00961A2A" w:rsidP="00961A2A">
      <w:pPr>
        <w:pStyle w:val="aa"/>
        <w:widowControl w:val="0"/>
        <w:numPr>
          <w:ilvl w:val="0"/>
          <w:numId w:val="22"/>
        </w:numPr>
        <w:tabs>
          <w:tab w:val="left" w:pos="1134"/>
        </w:tabs>
        <w:ind w:left="0" w:firstLine="709"/>
        <w:rPr>
          <w:color w:val="000000"/>
          <w:lang w:bidi="ru-RU"/>
        </w:rPr>
      </w:pPr>
      <w:r w:rsidRPr="00961A2A">
        <w:rPr>
          <w:color w:val="000000"/>
          <w:lang w:bidi="ru-RU"/>
        </w:rPr>
        <w:t xml:space="preserve">выполнять запросы по обработке данных на языке SQL; </w:t>
      </w:r>
    </w:p>
    <w:p w:rsidR="00961A2A" w:rsidRPr="00961A2A" w:rsidRDefault="00961A2A" w:rsidP="00961A2A">
      <w:pPr>
        <w:pStyle w:val="aa"/>
        <w:widowControl w:val="0"/>
        <w:numPr>
          <w:ilvl w:val="0"/>
          <w:numId w:val="22"/>
        </w:numPr>
        <w:tabs>
          <w:tab w:val="left" w:pos="1134"/>
        </w:tabs>
        <w:ind w:left="0" w:firstLine="709"/>
        <w:rPr>
          <w:color w:val="000000"/>
          <w:lang w:bidi="ru-RU"/>
        </w:rPr>
      </w:pPr>
      <w:r w:rsidRPr="00961A2A">
        <w:rPr>
          <w:color w:val="000000"/>
          <w:lang w:bidi="ru-RU"/>
        </w:rPr>
        <w:t>осуществлять основные функции по администрированию баз данных;</w:t>
      </w:r>
    </w:p>
    <w:p w:rsidR="00961A2A" w:rsidRPr="00961A2A" w:rsidRDefault="00961A2A" w:rsidP="00961A2A">
      <w:pPr>
        <w:pStyle w:val="aa"/>
        <w:widowControl w:val="0"/>
        <w:numPr>
          <w:ilvl w:val="0"/>
          <w:numId w:val="22"/>
        </w:numPr>
        <w:tabs>
          <w:tab w:val="left" w:pos="1134"/>
        </w:tabs>
        <w:ind w:left="0" w:firstLine="709"/>
        <w:rPr>
          <w:color w:val="000000"/>
          <w:lang w:bidi="ru-RU"/>
        </w:rPr>
      </w:pPr>
      <w:r w:rsidRPr="00961A2A">
        <w:rPr>
          <w:color w:val="000000"/>
          <w:lang w:bidi="ru-RU"/>
        </w:rPr>
        <w:t xml:space="preserve">разрабатывать политику безопасности SQL сервера, базы данных и отдельных объектов базы данных; </w:t>
      </w:r>
    </w:p>
    <w:p w:rsidR="00961A2A" w:rsidRPr="00961A2A" w:rsidRDefault="00961A2A" w:rsidP="00961A2A">
      <w:pPr>
        <w:pStyle w:val="aa"/>
        <w:widowControl w:val="0"/>
        <w:numPr>
          <w:ilvl w:val="0"/>
          <w:numId w:val="22"/>
        </w:numPr>
        <w:tabs>
          <w:tab w:val="left" w:pos="1134"/>
        </w:tabs>
        <w:ind w:left="0" w:firstLine="709"/>
        <w:rPr>
          <w:color w:val="000000"/>
          <w:lang w:bidi="ru-RU"/>
        </w:rPr>
      </w:pPr>
      <w:r w:rsidRPr="00961A2A">
        <w:rPr>
          <w:color w:val="000000"/>
          <w:lang w:bidi="ru-RU"/>
        </w:rPr>
        <w:t xml:space="preserve">владеть технологиями проведения сертификации программного средства. </w:t>
      </w:r>
    </w:p>
    <w:p w:rsidR="00CE298E" w:rsidRDefault="00CE298E" w:rsidP="005D18F8">
      <w:pPr>
        <w:widowControl w:val="0"/>
        <w:rPr>
          <w:color w:val="000000"/>
          <w:lang w:bidi="ru-RU"/>
        </w:rPr>
      </w:pPr>
    </w:p>
    <w:p w:rsidR="00B80CBD" w:rsidRPr="0088280E" w:rsidRDefault="00B80CBD" w:rsidP="005D18F8">
      <w:pPr>
        <w:widowControl w:val="0"/>
        <w:rPr>
          <w:color w:val="000000"/>
          <w:lang w:bidi="ru-RU"/>
        </w:rPr>
      </w:pPr>
      <w:r w:rsidRPr="0088280E">
        <w:rPr>
          <w:color w:val="000000"/>
          <w:lang w:bidi="ru-RU"/>
        </w:rPr>
        <w:t>Результатом прохождения учебной практики УП.0</w:t>
      </w:r>
      <w:r w:rsidR="00961A2A">
        <w:rPr>
          <w:color w:val="000000"/>
          <w:lang w:bidi="ru-RU"/>
        </w:rPr>
        <w:t>7</w:t>
      </w:r>
      <w:r w:rsidRPr="0088280E">
        <w:rPr>
          <w:color w:val="000000"/>
          <w:lang w:bidi="ru-RU"/>
        </w:rPr>
        <w:t xml:space="preserve">.01 профессионального модуля </w:t>
      </w:r>
      <w:r w:rsidR="00961A2A" w:rsidRPr="00961A2A">
        <w:rPr>
          <w:color w:val="000000"/>
          <w:lang w:bidi="ru-RU"/>
        </w:rPr>
        <w:t xml:space="preserve">ПМ.07 Сопровождение информационных систем </w:t>
      </w:r>
      <w:r w:rsidRPr="0088280E">
        <w:rPr>
          <w:color w:val="000000"/>
          <w:lang w:bidi="ru-RU"/>
        </w:rPr>
        <w:t>является первичное освоение обучающимися видом профессиональной</w:t>
      </w:r>
      <w:r w:rsidRPr="00961A2A">
        <w:rPr>
          <w:b/>
          <w:color w:val="000000"/>
          <w:lang w:bidi="ru-RU"/>
        </w:rPr>
        <w:t xml:space="preserve"> </w:t>
      </w:r>
      <w:r w:rsidRPr="00961A2A">
        <w:rPr>
          <w:color w:val="000000"/>
          <w:lang w:bidi="ru-RU"/>
        </w:rPr>
        <w:t>деятельности (ВПД</w:t>
      </w:r>
      <w:r w:rsidRPr="00961A2A">
        <w:rPr>
          <w:rStyle w:val="24"/>
          <w:b w:val="0"/>
          <w:sz w:val="24"/>
          <w:szCs w:val="24"/>
        </w:rPr>
        <w:t xml:space="preserve">): </w:t>
      </w:r>
      <w:proofErr w:type="spellStart"/>
      <w:r w:rsidR="00961A2A" w:rsidRPr="00961A2A">
        <w:rPr>
          <w:rStyle w:val="24"/>
          <w:b w:val="0"/>
          <w:sz w:val="24"/>
          <w:szCs w:val="24"/>
        </w:rPr>
        <w:t>Соадминистрирование</w:t>
      </w:r>
      <w:proofErr w:type="spellEnd"/>
      <w:r w:rsidR="00961A2A" w:rsidRPr="00961A2A">
        <w:rPr>
          <w:rStyle w:val="24"/>
          <w:b w:val="0"/>
          <w:sz w:val="24"/>
          <w:szCs w:val="24"/>
        </w:rPr>
        <w:t xml:space="preserve"> и автоматизация баз данных и серверов</w:t>
      </w:r>
      <w:r w:rsidRPr="00961A2A">
        <w:rPr>
          <w:b/>
          <w:color w:val="000000"/>
          <w:lang w:bidi="ru-RU"/>
        </w:rPr>
        <w:t>,</w:t>
      </w:r>
      <w:r w:rsidRPr="0088280E">
        <w:rPr>
          <w:color w:val="000000"/>
          <w:lang w:bidi="ru-RU"/>
        </w:rPr>
        <w:t xml:space="preserve"> в том числе профессиональными (ПК) и общими (ОК) компетенциями:</w:t>
      </w: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"/>
        <w:gridCol w:w="8571"/>
      </w:tblGrid>
      <w:tr w:rsidR="00B80CBD" w:rsidRPr="0088280E" w:rsidTr="000B39E2">
        <w:trPr>
          <w:trHeight w:hRule="exact" w:val="610"/>
          <w:jc w:val="center"/>
        </w:trPr>
        <w:tc>
          <w:tcPr>
            <w:tcW w:w="546" w:type="pct"/>
            <w:shd w:val="clear" w:color="auto" w:fill="FFFFFF"/>
          </w:tcPr>
          <w:p w:rsidR="00B80CBD" w:rsidRPr="0088280E" w:rsidRDefault="00B80CBD" w:rsidP="005D18F8">
            <w:pPr>
              <w:widowControl w:val="0"/>
              <w:ind w:firstLine="0"/>
              <w:jc w:val="left"/>
            </w:pPr>
            <w:r w:rsidRPr="0088280E">
              <w:t xml:space="preserve">ОК </w:t>
            </w:r>
            <w:r w:rsidR="00F24DF4" w:rsidRPr="0088280E">
              <w:t>0</w:t>
            </w:r>
            <w:r w:rsidRPr="0088280E">
              <w:t>1</w:t>
            </w:r>
          </w:p>
        </w:tc>
        <w:tc>
          <w:tcPr>
            <w:tcW w:w="4454" w:type="pct"/>
            <w:shd w:val="clear" w:color="auto" w:fill="FFFFFF"/>
          </w:tcPr>
          <w:p w:rsidR="00B80CBD" w:rsidRPr="0088280E" w:rsidRDefault="00F24DF4" w:rsidP="005D18F8">
            <w:pPr>
              <w:widowControl w:val="0"/>
              <w:ind w:firstLine="0"/>
            </w:pPr>
            <w:r w:rsidRPr="0088280E">
              <w:t>Выбирать способы решения задач профессиональной деятельности применительно к различным контекстам</w:t>
            </w:r>
          </w:p>
        </w:tc>
      </w:tr>
      <w:tr w:rsidR="00B80CBD" w:rsidRPr="0088280E" w:rsidTr="003650F5">
        <w:trPr>
          <w:trHeight w:hRule="exact" w:val="920"/>
          <w:jc w:val="center"/>
        </w:trPr>
        <w:tc>
          <w:tcPr>
            <w:tcW w:w="546" w:type="pct"/>
            <w:shd w:val="clear" w:color="auto" w:fill="FFFFFF"/>
          </w:tcPr>
          <w:p w:rsidR="00B80CBD" w:rsidRPr="0088280E" w:rsidRDefault="00B80CBD" w:rsidP="005D18F8">
            <w:pPr>
              <w:widowControl w:val="0"/>
              <w:ind w:firstLine="0"/>
              <w:jc w:val="left"/>
            </w:pPr>
            <w:r w:rsidRPr="0088280E">
              <w:t xml:space="preserve">ОК </w:t>
            </w:r>
            <w:r w:rsidR="00F24DF4" w:rsidRPr="0088280E">
              <w:t>0</w:t>
            </w:r>
            <w:r w:rsidRPr="0088280E">
              <w:t>2</w:t>
            </w:r>
          </w:p>
        </w:tc>
        <w:tc>
          <w:tcPr>
            <w:tcW w:w="4454" w:type="pct"/>
            <w:shd w:val="clear" w:color="auto" w:fill="FFFFFF"/>
          </w:tcPr>
          <w:p w:rsidR="00B80CBD" w:rsidRPr="0088280E" w:rsidRDefault="00F24DF4" w:rsidP="005D18F8">
            <w:pPr>
              <w:widowControl w:val="0"/>
              <w:ind w:firstLine="0"/>
            </w:pPr>
            <w:r w:rsidRPr="0088280E"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</w:tr>
      <w:tr w:rsidR="00B80CBD" w:rsidRPr="0088280E" w:rsidTr="003650F5">
        <w:trPr>
          <w:trHeight w:hRule="exact" w:val="1288"/>
          <w:jc w:val="center"/>
        </w:trPr>
        <w:tc>
          <w:tcPr>
            <w:tcW w:w="546" w:type="pct"/>
            <w:shd w:val="clear" w:color="auto" w:fill="FFFFFF"/>
          </w:tcPr>
          <w:p w:rsidR="00B80CBD" w:rsidRPr="0088280E" w:rsidRDefault="00B80CBD" w:rsidP="005D18F8">
            <w:pPr>
              <w:widowControl w:val="0"/>
              <w:ind w:firstLine="0"/>
              <w:jc w:val="left"/>
            </w:pPr>
            <w:r w:rsidRPr="0088280E">
              <w:t xml:space="preserve">ОК </w:t>
            </w:r>
            <w:r w:rsidR="00F24DF4" w:rsidRPr="0088280E">
              <w:t>0</w:t>
            </w:r>
            <w:r w:rsidRPr="0088280E">
              <w:t>3</w:t>
            </w:r>
          </w:p>
        </w:tc>
        <w:tc>
          <w:tcPr>
            <w:tcW w:w="4454" w:type="pct"/>
            <w:shd w:val="clear" w:color="auto" w:fill="FFFFFF"/>
          </w:tcPr>
          <w:p w:rsidR="00B80CBD" w:rsidRPr="0088280E" w:rsidRDefault="00F24DF4" w:rsidP="005D18F8">
            <w:pPr>
              <w:widowControl w:val="0"/>
              <w:ind w:firstLine="0"/>
            </w:pPr>
            <w:r w:rsidRPr="0088280E"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</w:p>
        </w:tc>
      </w:tr>
      <w:tr w:rsidR="00B80CBD" w:rsidRPr="0088280E" w:rsidTr="003650F5">
        <w:trPr>
          <w:trHeight w:hRule="exact" w:val="413"/>
          <w:jc w:val="center"/>
        </w:trPr>
        <w:tc>
          <w:tcPr>
            <w:tcW w:w="546" w:type="pct"/>
            <w:shd w:val="clear" w:color="auto" w:fill="FFFFFF"/>
          </w:tcPr>
          <w:p w:rsidR="00B80CBD" w:rsidRPr="0088280E" w:rsidRDefault="00B80CBD" w:rsidP="005D18F8">
            <w:pPr>
              <w:widowControl w:val="0"/>
              <w:ind w:firstLine="0"/>
              <w:jc w:val="left"/>
            </w:pPr>
            <w:r w:rsidRPr="0088280E">
              <w:t xml:space="preserve">ОК </w:t>
            </w:r>
            <w:r w:rsidR="00F24DF4" w:rsidRPr="0088280E">
              <w:t>0</w:t>
            </w:r>
            <w:r w:rsidRPr="0088280E">
              <w:t>4</w:t>
            </w:r>
          </w:p>
        </w:tc>
        <w:tc>
          <w:tcPr>
            <w:tcW w:w="4454" w:type="pct"/>
            <w:shd w:val="clear" w:color="auto" w:fill="FFFFFF"/>
          </w:tcPr>
          <w:p w:rsidR="00B80CBD" w:rsidRPr="0088280E" w:rsidRDefault="00F24DF4" w:rsidP="005D18F8">
            <w:pPr>
              <w:widowControl w:val="0"/>
              <w:ind w:firstLine="0"/>
            </w:pPr>
            <w:r w:rsidRPr="0088280E">
              <w:t>Эффективно взаимодействовать и работать в коллективе и команде</w:t>
            </w:r>
          </w:p>
        </w:tc>
      </w:tr>
      <w:tr w:rsidR="00B80CBD" w:rsidRPr="0088280E" w:rsidTr="003650F5">
        <w:trPr>
          <w:trHeight w:hRule="exact" w:val="946"/>
          <w:jc w:val="center"/>
        </w:trPr>
        <w:tc>
          <w:tcPr>
            <w:tcW w:w="546" w:type="pct"/>
            <w:shd w:val="clear" w:color="auto" w:fill="FFFFFF"/>
          </w:tcPr>
          <w:p w:rsidR="00B80CBD" w:rsidRPr="0088280E" w:rsidRDefault="00B80CBD" w:rsidP="005D18F8">
            <w:pPr>
              <w:widowControl w:val="0"/>
              <w:ind w:firstLine="0"/>
              <w:jc w:val="left"/>
            </w:pPr>
            <w:r w:rsidRPr="0088280E">
              <w:t xml:space="preserve">ОК </w:t>
            </w:r>
            <w:r w:rsidR="00F24DF4" w:rsidRPr="0088280E">
              <w:t>0</w:t>
            </w:r>
            <w:r w:rsidRPr="0088280E">
              <w:t>5</w:t>
            </w:r>
          </w:p>
        </w:tc>
        <w:tc>
          <w:tcPr>
            <w:tcW w:w="4454" w:type="pct"/>
            <w:shd w:val="clear" w:color="auto" w:fill="FFFFFF"/>
          </w:tcPr>
          <w:p w:rsidR="00B80CBD" w:rsidRPr="0088280E" w:rsidRDefault="00F24DF4" w:rsidP="005D18F8">
            <w:pPr>
              <w:widowControl w:val="0"/>
              <w:ind w:firstLine="0"/>
            </w:pPr>
            <w:r w:rsidRPr="0088280E"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B80CBD" w:rsidRPr="0088280E" w:rsidTr="000B39E2">
        <w:trPr>
          <w:trHeight w:hRule="exact" w:val="1239"/>
          <w:jc w:val="center"/>
        </w:trPr>
        <w:tc>
          <w:tcPr>
            <w:tcW w:w="546" w:type="pct"/>
            <w:shd w:val="clear" w:color="auto" w:fill="FFFFFF"/>
          </w:tcPr>
          <w:p w:rsidR="00B80CBD" w:rsidRPr="0088280E" w:rsidRDefault="00B80CBD" w:rsidP="005D18F8">
            <w:pPr>
              <w:widowControl w:val="0"/>
              <w:ind w:firstLine="0"/>
              <w:jc w:val="left"/>
            </w:pPr>
            <w:r w:rsidRPr="0088280E">
              <w:t xml:space="preserve">ОК </w:t>
            </w:r>
            <w:r w:rsidR="00F24DF4" w:rsidRPr="0088280E">
              <w:t>0</w:t>
            </w:r>
            <w:r w:rsidRPr="0088280E">
              <w:t>6</w:t>
            </w:r>
          </w:p>
        </w:tc>
        <w:tc>
          <w:tcPr>
            <w:tcW w:w="4454" w:type="pct"/>
            <w:shd w:val="clear" w:color="auto" w:fill="FFFFFF"/>
          </w:tcPr>
          <w:p w:rsidR="00B80CBD" w:rsidRPr="0088280E" w:rsidRDefault="00F24DF4" w:rsidP="005D18F8">
            <w:pPr>
              <w:widowControl w:val="0"/>
              <w:ind w:firstLine="0"/>
            </w:pPr>
            <w:r w:rsidRPr="0088280E"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</w:p>
        </w:tc>
      </w:tr>
      <w:tr w:rsidR="00B80CBD" w:rsidRPr="0088280E" w:rsidTr="000B39E2">
        <w:trPr>
          <w:trHeight w:hRule="exact" w:val="846"/>
          <w:jc w:val="center"/>
        </w:trPr>
        <w:tc>
          <w:tcPr>
            <w:tcW w:w="546" w:type="pct"/>
            <w:shd w:val="clear" w:color="auto" w:fill="FFFFFF"/>
          </w:tcPr>
          <w:p w:rsidR="00B80CBD" w:rsidRPr="0088280E" w:rsidRDefault="00B80CBD" w:rsidP="005D18F8">
            <w:pPr>
              <w:widowControl w:val="0"/>
              <w:ind w:firstLine="0"/>
              <w:jc w:val="left"/>
            </w:pPr>
            <w:r w:rsidRPr="0088280E">
              <w:lastRenderedPageBreak/>
              <w:t xml:space="preserve">ОК </w:t>
            </w:r>
            <w:r w:rsidR="00F24DF4" w:rsidRPr="0088280E">
              <w:t>0</w:t>
            </w:r>
            <w:r w:rsidRPr="0088280E">
              <w:t>7</w:t>
            </w:r>
          </w:p>
        </w:tc>
        <w:tc>
          <w:tcPr>
            <w:tcW w:w="4454" w:type="pct"/>
            <w:shd w:val="clear" w:color="auto" w:fill="FFFFFF"/>
          </w:tcPr>
          <w:p w:rsidR="00B80CBD" w:rsidRPr="0088280E" w:rsidRDefault="00F24DF4" w:rsidP="005D18F8">
            <w:pPr>
              <w:widowControl w:val="0"/>
              <w:ind w:firstLine="0"/>
            </w:pPr>
            <w:r w:rsidRPr="0088280E"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</w:tr>
      <w:tr w:rsidR="00B80CBD" w:rsidRPr="0088280E" w:rsidTr="000B39E2">
        <w:trPr>
          <w:trHeight w:hRule="exact" w:val="878"/>
          <w:jc w:val="center"/>
        </w:trPr>
        <w:tc>
          <w:tcPr>
            <w:tcW w:w="546" w:type="pct"/>
            <w:shd w:val="clear" w:color="auto" w:fill="FFFFFF"/>
          </w:tcPr>
          <w:p w:rsidR="00B80CBD" w:rsidRPr="0088280E" w:rsidRDefault="00B80CBD" w:rsidP="005D18F8">
            <w:pPr>
              <w:widowControl w:val="0"/>
              <w:ind w:firstLine="0"/>
              <w:jc w:val="left"/>
            </w:pPr>
            <w:r w:rsidRPr="0088280E">
              <w:t xml:space="preserve">ОК </w:t>
            </w:r>
            <w:r w:rsidR="00F24DF4" w:rsidRPr="0088280E">
              <w:t>0</w:t>
            </w:r>
            <w:r w:rsidRPr="0088280E">
              <w:t>8</w:t>
            </w:r>
          </w:p>
        </w:tc>
        <w:tc>
          <w:tcPr>
            <w:tcW w:w="4454" w:type="pct"/>
            <w:shd w:val="clear" w:color="auto" w:fill="FFFFFF"/>
          </w:tcPr>
          <w:p w:rsidR="00B80CBD" w:rsidRPr="0088280E" w:rsidRDefault="00F24DF4" w:rsidP="005D18F8">
            <w:pPr>
              <w:widowControl w:val="0"/>
              <w:ind w:firstLine="0"/>
            </w:pPr>
            <w:r w:rsidRPr="0088280E"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 w:rsidR="00F24DF4" w:rsidRPr="0088280E" w:rsidTr="00A81C01">
        <w:trPr>
          <w:trHeight w:hRule="exact" w:val="576"/>
          <w:jc w:val="center"/>
        </w:trPr>
        <w:tc>
          <w:tcPr>
            <w:tcW w:w="546" w:type="pct"/>
            <w:shd w:val="clear" w:color="auto" w:fill="FFFFFF"/>
          </w:tcPr>
          <w:p w:rsidR="00F24DF4" w:rsidRPr="0088280E" w:rsidRDefault="00F24DF4" w:rsidP="001B4ACD">
            <w:pPr>
              <w:widowControl w:val="0"/>
              <w:ind w:firstLine="0"/>
              <w:jc w:val="left"/>
            </w:pPr>
            <w:r w:rsidRPr="0088280E">
              <w:t>ОК 09</w:t>
            </w:r>
          </w:p>
        </w:tc>
        <w:tc>
          <w:tcPr>
            <w:tcW w:w="4454" w:type="pct"/>
            <w:shd w:val="clear" w:color="auto" w:fill="FFFFFF"/>
          </w:tcPr>
          <w:p w:rsidR="00F24DF4" w:rsidRPr="0088280E" w:rsidRDefault="00F24DF4" w:rsidP="001B4ACD">
            <w:pPr>
              <w:widowControl w:val="0"/>
              <w:ind w:firstLine="0"/>
            </w:pPr>
            <w:r w:rsidRPr="0088280E">
              <w:t>Пользоваться профессиональной документацией на государственном и иностранном языках</w:t>
            </w:r>
          </w:p>
        </w:tc>
      </w:tr>
      <w:tr w:rsidR="001B4ACD" w:rsidRPr="0088280E" w:rsidTr="00A81C01">
        <w:trPr>
          <w:trHeight w:hRule="exact" w:val="570"/>
          <w:jc w:val="center"/>
        </w:trPr>
        <w:tc>
          <w:tcPr>
            <w:tcW w:w="546" w:type="pct"/>
            <w:shd w:val="clear" w:color="auto" w:fill="FFFFFF"/>
          </w:tcPr>
          <w:p w:rsidR="001B4ACD" w:rsidRPr="008E5034" w:rsidRDefault="001B4ACD" w:rsidP="001B4ACD">
            <w:pPr>
              <w:ind w:firstLine="0"/>
            </w:pPr>
            <w:r w:rsidRPr="008E5034">
              <w:t>ПК 7.1.</w:t>
            </w:r>
          </w:p>
        </w:tc>
        <w:tc>
          <w:tcPr>
            <w:tcW w:w="4454" w:type="pct"/>
            <w:shd w:val="clear" w:color="auto" w:fill="FFFFFF"/>
          </w:tcPr>
          <w:p w:rsidR="001B4ACD" w:rsidRPr="008E5034" w:rsidRDefault="001B4ACD" w:rsidP="001B4ACD">
            <w:pPr>
              <w:ind w:firstLine="0"/>
            </w:pPr>
            <w:r w:rsidRPr="008E5034">
              <w:t>Выявлять технические проблемы, возникающие в процессе эксплуатации баз данных и серверов.</w:t>
            </w:r>
          </w:p>
        </w:tc>
      </w:tr>
      <w:tr w:rsidR="001B4ACD" w:rsidRPr="0088280E" w:rsidTr="003650F5">
        <w:trPr>
          <w:trHeight w:hRule="exact" w:val="429"/>
          <w:jc w:val="center"/>
        </w:trPr>
        <w:tc>
          <w:tcPr>
            <w:tcW w:w="546" w:type="pct"/>
            <w:shd w:val="clear" w:color="auto" w:fill="FFFFFF"/>
          </w:tcPr>
          <w:p w:rsidR="001B4ACD" w:rsidRPr="008E5034" w:rsidRDefault="001B4ACD" w:rsidP="001B4ACD">
            <w:pPr>
              <w:ind w:firstLine="0"/>
            </w:pPr>
            <w:r w:rsidRPr="008E5034">
              <w:t>ПК 7.2.</w:t>
            </w:r>
          </w:p>
        </w:tc>
        <w:tc>
          <w:tcPr>
            <w:tcW w:w="4454" w:type="pct"/>
            <w:shd w:val="clear" w:color="auto" w:fill="FFFFFF"/>
          </w:tcPr>
          <w:p w:rsidR="001B4ACD" w:rsidRPr="008E5034" w:rsidRDefault="001B4ACD" w:rsidP="001B4ACD">
            <w:pPr>
              <w:ind w:firstLine="0"/>
            </w:pPr>
            <w:r w:rsidRPr="008E5034">
              <w:t>Осуществлять администрирование отдельных компонент серверов.</w:t>
            </w:r>
          </w:p>
        </w:tc>
      </w:tr>
      <w:tr w:rsidR="001B4ACD" w:rsidRPr="0088280E" w:rsidTr="003650F5">
        <w:trPr>
          <w:trHeight w:hRule="exact" w:val="704"/>
          <w:jc w:val="center"/>
        </w:trPr>
        <w:tc>
          <w:tcPr>
            <w:tcW w:w="546" w:type="pct"/>
            <w:shd w:val="clear" w:color="auto" w:fill="FFFFFF"/>
          </w:tcPr>
          <w:p w:rsidR="001B4ACD" w:rsidRPr="008E5034" w:rsidRDefault="001B4ACD" w:rsidP="001B4ACD">
            <w:pPr>
              <w:ind w:firstLine="0"/>
            </w:pPr>
            <w:r w:rsidRPr="008E5034">
              <w:t>ПК 7.3.</w:t>
            </w:r>
          </w:p>
        </w:tc>
        <w:tc>
          <w:tcPr>
            <w:tcW w:w="4454" w:type="pct"/>
            <w:shd w:val="clear" w:color="auto" w:fill="FFFFFF"/>
          </w:tcPr>
          <w:p w:rsidR="001B4ACD" w:rsidRPr="008E5034" w:rsidRDefault="001B4ACD" w:rsidP="001B4ACD">
            <w:pPr>
              <w:ind w:firstLine="0"/>
            </w:pPr>
            <w:r w:rsidRPr="008E5034">
              <w:t>Формировать требования к конфигурации локальных компьютерных сетей и серверного оборудования, необходимые для работы баз данных и серверов.</w:t>
            </w:r>
          </w:p>
        </w:tc>
      </w:tr>
      <w:tr w:rsidR="001B4ACD" w:rsidRPr="0088280E" w:rsidTr="003650F5">
        <w:trPr>
          <w:trHeight w:hRule="exact" w:val="699"/>
          <w:jc w:val="center"/>
        </w:trPr>
        <w:tc>
          <w:tcPr>
            <w:tcW w:w="546" w:type="pct"/>
            <w:shd w:val="clear" w:color="auto" w:fill="FFFFFF"/>
          </w:tcPr>
          <w:p w:rsidR="001B4ACD" w:rsidRPr="008E5034" w:rsidRDefault="001B4ACD" w:rsidP="001B4ACD">
            <w:pPr>
              <w:ind w:firstLine="0"/>
            </w:pPr>
            <w:r w:rsidRPr="008E5034">
              <w:t>ПК 7.4.</w:t>
            </w:r>
          </w:p>
        </w:tc>
        <w:tc>
          <w:tcPr>
            <w:tcW w:w="4454" w:type="pct"/>
            <w:shd w:val="clear" w:color="auto" w:fill="FFFFFF"/>
          </w:tcPr>
          <w:p w:rsidR="001B4ACD" w:rsidRPr="008E5034" w:rsidRDefault="001B4ACD" w:rsidP="001B4ACD">
            <w:pPr>
              <w:ind w:firstLine="0"/>
            </w:pPr>
            <w:r w:rsidRPr="008E5034">
              <w:t>Осуществлять администрирование баз данных в рамках своей компетенции.</w:t>
            </w:r>
          </w:p>
        </w:tc>
      </w:tr>
      <w:tr w:rsidR="001B4ACD" w:rsidRPr="0088280E" w:rsidTr="003650F5">
        <w:trPr>
          <w:trHeight w:hRule="exact" w:val="581"/>
          <w:jc w:val="center"/>
        </w:trPr>
        <w:tc>
          <w:tcPr>
            <w:tcW w:w="546" w:type="pct"/>
            <w:shd w:val="clear" w:color="auto" w:fill="FFFFFF"/>
          </w:tcPr>
          <w:p w:rsidR="001B4ACD" w:rsidRPr="008E5034" w:rsidRDefault="001B4ACD" w:rsidP="001B4ACD">
            <w:pPr>
              <w:ind w:firstLine="0"/>
            </w:pPr>
            <w:r w:rsidRPr="008E5034">
              <w:t>ПК 7.5.</w:t>
            </w:r>
          </w:p>
        </w:tc>
        <w:tc>
          <w:tcPr>
            <w:tcW w:w="4454" w:type="pct"/>
            <w:shd w:val="clear" w:color="auto" w:fill="FFFFFF"/>
          </w:tcPr>
          <w:p w:rsidR="001B4ACD" w:rsidRDefault="001B4ACD" w:rsidP="001B4ACD">
            <w:pPr>
              <w:ind w:firstLine="0"/>
            </w:pPr>
            <w:r w:rsidRPr="008E5034">
              <w:t>Проводить аудит систем безопасности баз данных и серверов, с использованием регламентов по защите информации.</w:t>
            </w:r>
          </w:p>
        </w:tc>
      </w:tr>
    </w:tbl>
    <w:p w:rsidR="00B80CBD" w:rsidRPr="0088280E" w:rsidRDefault="00B80CBD" w:rsidP="005D18F8">
      <w:pPr>
        <w:widowControl w:val="0"/>
      </w:pPr>
    </w:p>
    <w:p w:rsidR="00B80CBD" w:rsidRDefault="000B39E2" w:rsidP="005D18F8">
      <w:pPr>
        <w:pStyle w:val="21"/>
        <w:widowControl w:val="0"/>
        <w:rPr>
          <w:lang w:bidi="ru-RU"/>
        </w:rPr>
      </w:pPr>
      <w:bookmarkStart w:id="8" w:name="bookmark7"/>
      <w:bookmarkStart w:id="9" w:name="_Toc188184522"/>
      <w:r w:rsidRPr="0088280E">
        <w:rPr>
          <w:lang w:bidi="ru-RU"/>
        </w:rPr>
        <w:t xml:space="preserve">1.3 </w:t>
      </w:r>
      <w:r w:rsidR="00B80CBD" w:rsidRPr="0088280E">
        <w:rPr>
          <w:lang w:bidi="ru-RU"/>
        </w:rPr>
        <w:t>Количество часов, отводимое на учебную практику</w:t>
      </w:r>
      <w:bookmarkEnd w:id="8"/>
      <w:bookmarkEnd w:id="9"/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5"/>
        <w:gridCol w:w="2402"/>
        <w:gridCol w:w="2835"/>
      </w:tblGrid>
      <w:tr w:rsidR="00B80CBD" w:rsidRPr="0088280E" w:rsidTr="000B39E2">
        <w:trPr>
          <w:trHeight w:hRule="exact" w:val="461"/>
          <w:jc w:val="center"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0CBD" w:rsidRPr="0088280E" w:rsidRDefault="00B80CBD" w:rsidP="005D18F8">
            <w:pPr>
              <w:widowControl w:val="0"/>
              <w:ind w:firstLine="0"/>
              <w:jc w:val="center"/>
            </w:pPr>
            <w:r w:rsidRPr="0088280E">
              <w:rPr>
                <w:rStyle w:val="24"/>
                <w:sz w:val="24"/>
                <w:szCs w:val="24"/>
              </w:rPr>
              <w:t>Вид практики: учебная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0CBD" w:rsidRPr="0088280E" w:rsidRDefault="00B80CBD" w:rsidP="005D18F8">
            <w:pPr>
              <w:widowControl w:val="0"/>
              <w:ind w:firstLine="0"/>
              <w:jc w:val="center"/>
            </w:pPr>
            <w:r w:rsidRPr="0088280E">
              <w:rPr>
                <w:rStyle w:val="24"/>
                <w:sz w:val="24"/>
                <w:szCs w:val="24"/>
              </w:rPr>
              <w:t>Количество часов</w:t>
            </w:r>
          </w:p>
        </w:tc>
        <w:tc>
          <w:tcPr>
            <w:tcW w:w="14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0CBD" w:rsidRPr="00D51D33" w:rsidRDefault="00B80CBD" w:rsidP="005D18F8">
            <w:pPr>
              <w:widowControl w:val="0"/>
              <w:ind w:firstLine="0"/>
              <w:jc w:val="center"/>
            </w:pPr>
            <w:r w:rsidRPr="00D51D33">
              <w:rPr>
                <w:rStyle w:val="24"/>
                <w:color w:val="auto"/>
                <w:sz w:val="24"/>
                <w:szCs w:val="24"/>
              </w:rPr>
              <w:t>Форма проведения</w:t>
            </w:r>
          </w:p>
        </w:tc>
      </w:tr>
      <w:tr w:rsidR="00B80CBD" w:rsidRPr="0088280E" w:rsidTr="000B39E2">
        <w:trPr>
          <w:trHeight w:hRule="exact" w:val="605"/>
          <w:jc w:val="center"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80CBD" w:rsidRPr="0088280E" w:rsidRDefault="003650F5" w:rsidP="003F3BC1">
            <w:pPr>
              <w:widowControl w:val="0"/>
              <w:ind w:firstLine="0"/>
            </w:pPr>
            <w:r>
              <w:rPr>
                <w:rStyle w:val="24"/>
                <w:sz w:val="24"/>
                <w:szCs w:val="24"/>
              </w:rPr>
              <w:t>УП.0</w:t>
            </w:r>
            <w:r w:rsidR="003F3BC1">
              <w:rPr>
                <w:rStyle w:val="24"/>
                <w:sz w:val="24"/>
                <w:szCs w:val="24"/>
              </w:rPr>
              <w:t>7</w:t>
            </w:r>
            <w:r>
              <w:rPr>
                <w:rStyle w:val="24"/>
                <w:sz w:val="24"/>
                <w:szCs w:val="24"/>
              </w:rPr>
              <w:t>.</w:t>
            </w:r>
            <w:r w:rsidR="00B80CBD" w:rsidRPr="0088280E">
              <w:rPr>
                <w:rStyle w:val="24"/>
                <w:sz w:val="24"/>
                <w:szCs w:val="24"/>
              </w:rPr>
              <w:t>01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80CBD" w:rsidRPr="00CE298E" w:rsidRDefault="0039542B" w:rsidP="0039542B">
            <w:pPr>
              <w:widowControl w:val="0"/>
              <w:ind w:firstLine="0"/>
              <w:jc w:val="center"/>
              <w:rPr>
                <w:b/>
              </w:rPr>
            </w:pPr>
            <w:r>
              <w:rPr>
                <w:rStyle w:val="24"/>
                <w:b w:val="0"/>
                <w:sz w:val="24"/>
                <w:szCs w:val="24"/>
              </w:rPr>
              <w:t>72</w:t>
            </w:r>
            <w:r w:rsidR="00B80CBD" w:rsidRPr="00CE298E">
              <w:rPr>
                <w:rStyle w:val="24"/>
                <w:b w:val="0"/>
                <w:sz w:val="24"/>
                <w:szCs w:val="24"/>
              </w:rPr>
              <w:t xml:space="preserve"> академических час</w:t>
            </w:r>
            <w:r w:rsidR="003650F5">
              <w:rPr>
                <w:rStyle w:val="24"/>
                <w:b w:val="0"/>
                <w:sz w:val="24"/>
                <w:szCs w:val="24"/>
              </w:rPr>
              <w:t>а</w:t>
            </w:r>
            <w:r w:rsidR="00B80CBD" w:rsidRPr="00CE298E">
              <w:rPr>
                <w:rStyle w:val="24"/>
                <w:b w:val="0"/>
                <w:sz w:val="24"/>
                <w:szCs w:val="24"/>
              </w:rPr>
              <w:t xml:space="preserve"> (</w:t>
            </w:r>
            <w:r>
              <w:rPr>
                <w:rStyle w:val="24"/>
                <w:b w:val="0"/>
                <w:sz w:val="24"/>
                <w:szCs w:val="24"/>
              </w:rPr>
              <w:t>2</w:t>
            </w:r>
            <w:r w:rsidR="00B80CBD" w:rsidRPr="00CE298E">
              <w:rPr>
                <w:rStyle w:val="24"/>
                <w:b w:val="0"/>
                <w:sz w:val="24"/>
                <w:szCs w:val="24"/>
              </w:rPr>
              <w:t xml:space="preserve"> недел</w:t>
            </w:r>
            <w:r>
              <w:rPr>
                <w:rStyle w:val="24"/>
                <w:b w:val="0"/>
                <w:sz w:val="24"/>
                <w:szCs w:val="24"/>
              </w:rPr>
              <w:t>и</w:t>
            </w:r>
            <w:r w:rsidR="00B80CBD" w:rsidRPr="00CE298E">
              <w:rPr>
                <w:rStyle w:val="24"/>
                <w:b w:val="0"/>
                <w:sz w:val="24"/>
                <w:szCs w:val="24"/>
              </w:rPr>
              <w:t>)</w:t>
            </w:r>
          </w:p>
        </w:tc>
        <w:tc>
          <w:tcPr>
            <w:tcW w:w="1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0CBD" w:rsidRPr="00D51D33" w:rsidRDefault="00B80CBD" w:rsidP="005D18F8">
            <w:pPr>
              <w:widowControl w:val="0"/>
              <w:ind w:firstLine="0"/>
              <w:jc w:val="center"/>
              <w:rPr>
                <w:b/>
              </w:rPr>
            </w:pPr>
            <w:r w:rsidRPr="00D51D33">
              <w:rPr>
                <w:rStyle w:val="24"/>
                <w:b w:val="0"/>
                <w:color w:val="auto"/>
                <w:sz w:val="24"/>
                <w:szCs w:val="24"/>
              </w:rPr>
              <w:t>Концентрированная</w:t>
            </w:r>
          </w:p>
        </w:tc>
      </w:tr>
    </w:tbl>
    <w:p w:rsidR="000B39E2" w:rsidRPr="0088280E" w:rsidRDefault="000B39E2" w:rsidP="005D18F8">
      <w:pPr>
        <w:pStyle w:val="afc"/>
        <w:shd w:val="clear" w:color="auto" w:fill="auto"/>
        <w:spacing w:line="240" w:lineRule="auto"/>
        <w:ind w:firstLine="709"/>
        <w:jc w:val="both"/>
        <w:rPr>
          <w:color w:val="000000"/>
          <w:sz w:val="24"/>
          <w:szCs w:val="24"/>
          <w:lang w:eastAsia="ru-RU" w:bidi="ru-RU"/>
        </w:rPr>
      </w:pPr>
    </w:p>
    <w:p w:rsidR="00B80CBD" w:rsidRPr="0088280E" w:rsidRDefault="000B39E2" w:rsidP="005D18F8">
      <w:pPr>
        <w:pStyle w:val="afc"/>
        <w:shd w:val="clear" w:color="auto" w:fill="auto"/>
        <w:spacing w:line="240" w:lineRule="auto"/>
        <w:ind w:firstLine="709"/>
        <w:jc w:val="both"/>
        <w:rPr>
          <w:color w:val="000000"/>
          <w:sz w:val="24"/>
          <w:szCs w:val="24"/>
          <w:lang w:eastAsia="ru-RU" w:bidi="ru-RU"/>
        </w:rPr>
      </w:pPr>
      <w:r w:rsidRPr="0088280E">
        <w:rPr>
          <w:color w:val="000000"/>
          <w:sz w:val="24"/>
          <w:szCs w:val="24"/>
          <w:lang w:eastAsia="ru-RU" w:bidi="ru-RU"/>
        </w:rPr>
        <w:t>Форма промежуточной</w:t>
      </w:r>
      <w:r w:rsidR="00B80CBD" w:rsidRPr="0088280E">
        <w:rPr>
          <w:color w:val="000000"/>
          <w:sz w:val="24"/>
          <w:szCs w:val="24"/>
          <w:lang w:eastAsia="ru-RU" w:bidi="ru-RU"/>
        </w:rPr>
        <w:t xml:space="preserve"> аттестации - дифференцированный зачет</w:t>
      </w:r>
      <w:r w:rsidRPr="0088280E">
        <w:rPr>
          <w:color w:val="000000"/>
          <w:sz w:val="24"/>
          <w:szCs w:val="24"/>
          <w:lang w:eastAsia="ru-RU" w:bidi="ru-RU"/>
        </w:rPr>
        <w:t xml:space="preserve"> в </w:t>
      </w:r>
      <w:r w:rsidR="00370E80">
        <w:rPr>
          <w:color w:val="000000"/>
          <w:sz w:val="24"/>
          <w:szCs w:val="24"/>
          <w:lang w:eastAsia="ru-RU" w:bidi="ru-RU"/>
        </w:rPr>
        <w:t>8</w:t>
      </w:r>
      <w:r w:rsidRPr="0088280E">
        <w:rPr>
          <w:color w:val="000000"/>
          <w:sz w:val="24"/>
          <w:szCs w:val="24"/>
          <w:lang w:eastAsia="ru-RU" w:bidi="ru-RU"/>
        </w:rPr>
        <w:t xml:space="preserve"> семестре</w:t>
      </w:r>
      <w:r w:rsidR="00B80CBD" w:rsidRPr="0088280E">
        <w:rPr>
          <w:color w:val="000000"/>
          <w:sz w:val="24"/>
          <w:szCs w:val="24"/>
          <w:lang w:eastAsia="ru-RU" w:bidi="ru-RU"/>
        </w:rPr>
        <w:t>.</w:t>
      </w:r>
    </w:p>
    <w:p w:rsidR="00B80CBD" w:rsidRPr="0088280E" w:rsidRDefault="00B80CBD" w:rsidP="005D18F8">
      <w:pPr>
        <w:widowControl w:val="0"/>
      </w:pPr>
    </w:p>
    <w:p w:rsidR="00B80CBD" w:rsidRPr="0088280E" w:rsidRDefault="000B39E2" w:rsidP="005D18F8">
      <w:pPr>
        <w:pStyle w:val="11"/>
        <w:widowControl w:val="0"/>
        <w:rPr>
          <w:lang w:bidi="ru-RU"/>
        </w:rPr>
      </w:pPr>
      <w:bookmarkStart w:id="10" w:name="bookmark8"/>
      <w:bookmarkStart w:id="11" w:name="_Toc188184523"/>
      <w:r w:rsidRPr="0088280E">
        <w:rPr>
          <w:lang w:bidi="ru-RU"/>
        </w:rPr>
        <w:t xml:space="preserve">2. </w:t>
      </w:r>
      <w:r w:rsidR="00B80CBD" w:rsidRPr="0088280E">
        <w:rPr>
          <w:lang w:bidi="ru-RU"/>
        </w:rPr>
        <w:t xml:space="preserve">СТРУКТУРА И СОДЕРЖАНИЕ </w:t>
      </w:r>
      <w:r w:rsidR="00D964EB">
        <w:rPr>
          <w:lang w:bidi="ru-RU"/>
        </w:rPr>
        <w:t xml:space="preserve">учебной </w:t>
      </w:r>
      <w:r w:rsidR="00B80CBD" w:rsidRPr="0088280E">
        <w:rPr>
          <w:lang w:bidi="ru-RU"/>
        </w:rPr>
        <w:t>ПРАКТИКИ</w:t>
      </w:r>
      <w:bookmarkEnd w:id="10"/>
      <w:bookmarkEnd w:id="11"/>
    </w:p>
    <w:p w:rsidR="000B39E2" w:rsidRPr="0088280E" w:rsidRDefault="000B39E2" w:rsidP="005D18F8">
      <w:pPr>
        <w:pStyle w:val="11"/>
        <w:widowControl w:val="0"/>
      </w:pPr>
    </w:p>
    <w:p w:rsidR="00B80CBD" w:rsidRPr="0088280E" w:rsidRDefault="00B80CBD" w:rsidP="005D18F8">
      <w:pPr>
        <w:pStyle w:val="21"/>
        <w:widowControl w:val="0"/>
        <w:rPr>
          <w:lang w:bidi="ru-RU"/>
        </w:rPr>
      </w:pPr>
      <w:bookmarkStart w:id="12" w:name="_Toc188184524"/>
      <w:bookmarkStart w:id="13" w:name="bookmark9"/>
      <w:r w:rsidRPr="0088280E">
        <w:rPr>
          <w:lang w:bidi="ru-RU"/>
        </w:rPr>
        <w:t>2.1 Тематический план учебной практики</w:t>
      </w:r>
      <w:bookmarkEnd w:id="12"/>
      <w:r w:rsidRPr="0088280E">
        <w:rPr>
          <w:lang w:bidi="ru-RU"/>
        </w:rPr>
        <w:t xml:space="preserve"> </w:t>
      </w:r>
      <w:bookmarkEnd w:id="13"/>
    </w:p>
    <w:p w:rsidR="000B39E2" w:rsidRPr="0088280E" w:rsidRDefault="000B39E2" w:rsidP="005D18F8">
      <w:pPr>
        <w:pStyle w:val="21"/>
        <w:widowControl w:val="0"/>
      </w:pPr>
    </w:p>
    <w:p w:rsidR="00B80CBD" w:rsidRPr="0088280E" w:rsidRDefault="00B80CBD" w:rsidP="005D18F8">
      <w:pPr>
        <w:widowControl w:val="0"/>
      </w:pPr>
      <w:r w:rsidRPr="0088280E">
        <w:rPr>
          <w:color w:val="000000"/>
          <w:lang w:bidi="ru-RU"/>
        </w:rPr>
        <w:t>Практика проводится в форме практической подготовки, контактной и самостоятельной работы.</w:t>
      </w:r>
    </w:p>
    <w:tbl>
      <w:tblPr>
        <w:tblpPr w:leftFromText="180" w:rightFromText="180" w:vertAnchor="text" w:tblpXSpec="center" w:tblpY="1"/>
        <w:tblOverlap w:val="never"/>
        <w:tblW w:w="10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94"/>
        <w:gridCol w:w="1507"/>
      </w:tblGrid>
      <w:tr w:rsidR="00B80CBD" w:rsidRPr="00A21A2A" w:rsidTr="00F85B97">
        <w:trPr>
          <w:trHeight w:hRule="exact" w:val="566"/>
        </w:trPr>
        <w:tc>
          <w:tcPr>
            <w:tcW w:w="8794" w:type="dxa"/>
            <w:shd w:val="clear" w:color="auto" w:fill="FFFFFF"/>
            <w:vAlign w:val="center"/>
          </w:tcPr>
          <w:p w:rsidR="00B80CBD" w:rsidRPr="00F85B97" w:rsidRDefault="00A21A2A" w:rsidP="005D18F8">
            <w:pPr>
              <w:widowControl w:val="0"/>
              <w:ind w:firstLine="0"/>
              <w:jc w:val="center"/>
              <w:rPr>
                <w:rStyle w:val="24"/>
                <w:sz w:val="24"/>
                <w:szCs w:val="24"/>
              </w:rPr>
            </w:pPr>
            <w:r w:rsidRPr="00F85B97">
              <w:rPr>
                <w:rStyle w:val="24"/>
                <w:sz w:val="24"/>
                <w:szCs w:val="24"/>
              </w:rPr>
              <w:t>Содержание</w:t>
            </w:r>
          </w:p>
          <w:p w:rsidR="0057651E" w:rsidRPr="00F85B97" w:rsidRDefault="0057651E" w:rsidP="005D18F8">
            <w:pPr>
              <w:widowControl w:val="0"/>
              <w:ind w:firstLine="0"/>
              <w:jc w:val="center"/>
              <w:rPr>
                <w:b/>
              </w:rPr>
            </w:pPr>
          </w:p>
        </w:tc>
        <w:tc>
          <w:tcPr>
            <w:tcW w:w="1507" w:type="dxa"/>
            <w:shd w:val="clear" w:color="auto" w:fill="FFFFFF"/>
            <w:vAlign w:val="center"/>
          </w:tcPr>
          <w:p w:rsidR="00B80CBD" w:rsidRPr="00F85B97" w:rsidRDefault="00B80CBD" w:rsidP="005D18F8">
            <w:pPr>
              <w:widowControl w:val="0"/>
              <w:ind w:firstLine="0"/>
              <w:jc w:val="center"/>
              <w:rPr>
                <w:b/>
              </w:rPr>
            </w:pPr>
            <w:r w:rsidRPr="00F85B97">
              <w:rPr>
                <w:rStyle w:val="24"/>
                <w:sz w:val="24"/>
                <w:szCs w:val="24"/>
              </w:rPr>
              <w:t>Количество</w:t>
            </w:r>
          </w:p>
          <w:p w:rsidR="00B80CBD" w:rsidRPr="00F85B97" w:rsidRDefault="00B80CBD" w:rsidP="005D18F8">
            <w:pPr>
              <w:widowControl w:val="0"/>
              <w:ind w:firstLine="0"/>
              <w:jc w:val="center"/>
              <w:rPr>
                <w:b/>
              </w:rPr>
            </w:pPr>
            <w:r w:rsidRPr="00F85B97">
              <w:rPr>
                <w:rStyle w:val="24"/>
                <w:sz w:val="24"/>
                <w:szCs w:val="24"/>
              </w:rPr>
              <w:t>часов</w:t>
            </w:r>
          </w:p>
        </w:tc>
      </w:tr>
      <w:tr w:rsidR="00B80CBD" w:rsidRPr="00A21A2A" w:rsidTr="0057651E">
        <w:trPr>
          <w:trHeight w:hRule="exact" w:val="288"/>
        </w:trPr>
        <w:tc>
          <w:tcPr>
            <w:tcW w:w="8794" w:type="dxa"/>
            <w:shd w:val="clear" w:color="auto" w:fill="FFFFFF"/>
            <w:vAlign w:val="bottom"/>
          </w:tcPr>
          <w:p w:rsidR="00B80CBD" w:rsidRPr="0057651E" w:rsidRDefault="00B80CBD" w:rsidP="00F6306F">
            <w:pPr>
              <w:widowControl w:val="0"/>
              <w:ind w:firstLine="0"/>
            </w:pPr>
            <w:r w:rsidRPr="0057651E">
              <w:rPr>
                <w:rStyle w:val="24"/>
                <w:sz w:val="24"/>
                <w:szCs w:val="24"/>
              </w:rPr>
              <w:t>Учебная практика УП.0</w:t>
            </w:r>
            <w:r w:rsidR="00F6306F">
              <w:rPr>
                <w:rStyle w:val="24"/>
                <w:sz w:val="24"/>
                <w:szCs w:val="24"/>
              </w:rPr>
              <w:t>7</w:t>
            </w:r>
            <w:r w:rsidRPr="0057651E">
              <w:rPr>
                <w:rStyle w:val="24"/>
                <w:sz w:val="24"/>
                <w:szCs w:val="24"/>
              </w:rPr>
              <w:t>.01</w:t>
            </w:r>
          </w:p>
        </w:tc>
        <w:tc>
          <w:tcPr>
            <w:tcW w:w="1507" w:type="dxa"/>
            <w:shd w:val="clear" w:color="auto" w:fill="FFFFFF"/>
            <w:vAlign w:val="bottom"/>
          </w:tcPr>
          <w:p w:rsidR="00B80CBD" w:rsidRPr="0057651E" w:rsidRDefault="0039542B" w:rsidP="0039542B">
            <w:pPr>
              <w:widowControl w:val="0"/>
              <w:ind w:firstLine="0"/>
              <w:jc w:val="center"/>
            </w:pPr>
            <w:r>
              <w:rPr>
                <w:rStyle w:val="24"/>
                <w:sz w:val="24"/>
                <w:szCs w:val="24"/>
              </w:rPr>
              <w:t>72</w:t>
            </w:r>
          </w:p>
        </w:tc>
      </w:tr>
      <w:tr w:rsidR="0015471D" w:rsidRPr="0088280E" w:rsidTr="00007B7A">
        <w:trPr>
          <w:trHeight w:hRule="exact" w:val="993"/>
        </w:trPr>
        <w:tc>
          <w:tcPr>
            <w:tcW w:w="8794" w:type="dxa"/>
            <w:shd w:val="clear" w:color="auto" w:fill="FFFFFF"/>
          </w:tcPr>
          <w:p w:rsidR="0015471D" w:rsidRPr="0057651E" w:rsidRDefault="007716B6" w:rsidP="005D18F8">
            <w:pPr>
              <w:widowControl w:val="0"/>
              <w:ind w:firstLine="0"/>
            </w:pPr>
            <w:r>
              <w:t>Введение. Цели и задачи учебной практики. Общие вопросы охраны труда. Организация безопасной работы на ПК. Обзор современных основных инструментальных средств разработки программных продуктов</w:t>
            </w:r>
          </w:p>
        </w:tc>
        <w:tc>
          <w:tcPr>
            <w:tcW w:w="1507" w:type="dxa"/>
            <w:shd w:val="clear" w:color="auto" w:fill="FFFFFF"/>
          </w:tcPr>
          <w:p w:rsidR="0015471D" w:rsidRPr="0057651E" w:rsidRDefault="0039542B" w:rsidP="0039542B">
            <w:pPr>
              <w:widowControl w:val="0"/>
              <w:ind w:firstLine="0"/>
              <w:jc w:val="center"/>
            </w:pPr>
            <w:r>
              <w:t>6</w:t>
            </w:r>
          </w:p>
        </w:tc>
      </w:tr>
      <w:tr w:rsidR="00D81286" w:rsidRPr="0088280E" w:rsidTr="00007B7A">
        <w:trPr>
          <w:trHeight w:hRule="exact" w:val="1008"/>
        </w:trPr>
        <w:tc>
          <w:tcPr>
            <w:tcW w:w="8794" w:type="dxa"/>
            <w:shd w:val="clear" w:color="auto" w:fill="FFFFFF"/>
          </w:tcPr>
          <w:p w:rsidR="00D81286" w:rsidRDefault="00D81286" w:rsidP="00D81286">
            <w:pPr>
              <w:widowControl w:val="0"/>
              <w:ind w:firstLine="0"/>
            </w:pPr>
            <w:r>
              <w:t>Тема 1. Создание концептуальной модели данных.</w:t>
            </w:r>
          </w:p>
          <w:p w:rsidR="00D81286" w:rsidRDefault="00D81286" w:rsidP="00D81286">
            <w:pPr>
              <w:widowControl w:val="0"/>
              <w:ind w:firstLine="0"/>
            </w:pPr>
            <w:r>
              <w:t>Изучение предметной области и требований к базе данных. Разработка концептуальной модели, описывающей основные сущности и их взаимосвязи)</w:t>
            </w:r>
          </w:p>
        </w:tc>
        <w:tc>
          <w:tcPr>
            <w:tcW w:w="1507" w:type="dxa"/>
            <w:shd w:val="clear" w:color="auto" w:fill="FFFFFF"/>
          </w:tcPr>
          <w:p w:rsidR="00D81286" w:rsidRPr="0057651E" w:rsidRDefault="0039542B" w:rsidP="005D18F8">
            <w:pPr>
              <w:widowControl w:val="0"/>
              <w:ind w:firstLine="0"/>
              <w:jc w:val="center"/>
            </w:pPr>
            <w:r>
              <w:t>6</w:t>
            </w:r>
          </w:p>
        </w:tc>
      </w:tr>
      <w:tr w:rsidR="00D81286" w:rsidRPr="0088280E" w:rsidTr="0039542B">
        <w:trPr>
          <w:trHeight w:hRule="exact" w:val="972"/>
        </w:trPr>
        <w:tc>
          <w:tcPr>
            <w:tcW w:w="8794" w:type="dxa"/>
            <w:shd w:val="clear" w:color="auto" w:fill="FFFFFF"/>
          </w:tcPr>
          <w:p w:rsidR="00D81286" w:rsidRDefault="00D81286" w:rsidP="00D81286">
            <w:pPr>
              <w:widowControl w:val="0"/>
              <w:ind w:firstLine="0"/>
            </w:pPr>
            <w:r>
              <w:t>Тема 2. Использование нотации ER (сущность-связь) для визуализации модели.</w:t>
            </w:r>
          </w:p>
          <w:p w:rsidR="00D81286" w:rsidRDefault="00D81286" w:rsidP="0039542B">
            <w:pPr>
              <w:widowControl w:val="0"/>
              <w:ind w:firstLine="0"/>
            </w:pPr>
            <w:r>
              <w:t>Создание логической модели данных.</w:t>
            </w:r>
            <w:r w:rsidR="0039542B">
              <w:t xml:space="preserve"> </w:t>
            </w:r>
            <w:r>
              <w:t xml:space="preserve">Перевод концептуальной модели в логическую, с учетом реляционной модели данных. </w:t>
            </w:r>
          </w:p>
        </w:tc>
        <w:tc>
          <w:tcPr>
            <w:tcW w:w="1507" w:type="dxa"/>
            <w:shd w:val="clear" w:color="auto" w:fill="FFFFFF"/>
          </w:tcPr>
          <w:p w:rsidR="00D81286" w:rsidRPr="0057651E" w:rsidRDefault="0039542B" w:rsidP="005D18F8">
            <w:pPr>
              <w:widowControl w:val="0"/>
              <w:ind w:firstLine="0"/>
              <w:jc w:val="center"/>
            </w:pPr>
            <w:r>
              <w:t>6</w:t>
            </w:r>
          </w:p>
        </w:tc>
      </w:tr>
      <w:tr w:rsidR="0039542B" w:rsidRPr="0088280E" w:rsidTr="0039542B">
        <w:trPr>
          <w:trHeight w:hRule="exact" w:val="867"/>
        </w:trPr>
        <w:tc>
          <w:tcPr>
            <w:tcW w:w="8794" w:type="dxa"/>
            <w:shd w:val="clear" w:color="auto" w:fill="FFFFFF"/>
          </w:tcPr>
          <w:p w:rsidR="0039542B" w:rsidRDefault="0039542B" w:rsidP="0039542B">
            <w:pPr>
              <w:widowControl w:val="0"/>
              <w:ind w:firstLine="0"/>
            </w:pPr>
            <w:r>
              <w:t>Тема 3.  Определение основных атрибутов и связей, нормализация.</w:t>
            </w:r>
          </w:p>
          <w:p w:rsidR="0039542B" w:rsidRDefault="0039542B" w:rsidP="0039542B">
            <w:pPr>
              <w:widowControl w:val="0"/>
              <w:ind w:firstLine="0"/>
            </w:pPr>
            <w:r>
              <w:t>Определение атрибутов сущностей, установление первичных и внешних ключей. Нормализация данных для устранения избыточности.</w:t>
            </w:r>
          </w:p>
        </w:tc>
        <w:tc>
          <w:tcPr>
            <w:tcW w:w="1507" w:type="dxa"/>
            <w:shd w:val="clear" w:color="auto" w:fill="FFFFFF"/>
          </w:tcPr>
          <w:p w:rsidR="0039542B" w:rsidRDefault="0039542B" w:rsidP="005D18F8">
            <w:pPr>
              <w:widowControl w:val="0"/>
              <w:ind w:firstLine="0"/>
              <w:jc w:val="center"/>
            </w:pPr>
            <w:r>
              <w:t>6</w:t>
            </w:r>
          </w:p>
        </w:tc>
      </w:tr>
      <w:tr w:rsidR="00D81286" w:rsidRPr="0088280E" w:rsidTr="00D81286">
        <w:trPr>
          <w:trHeight w:hRule="exact" w:val="1292"/>
        </w:trPr>
        <w:tc>
          <w:tcPr>
            <w:tcW w:w="8794" w:type="dxa"/>
            <w:shd w:val="clear" w:color="auto" w:fill="FFFFFF"/>
          </w:tcPr>
          <w:p w:rsidR="00D81286" w:rsidRDefault="0039542B" w:rsidP="00D81286">
            <w:pPr>
              <w:widowControl w:val="0"/>
              <w:ind w:firstLine="0"/>
            </w:pPr>
            <w:r>
              <w:lastRenderedPageBreak/>
              <w:t>Тема 4</w:t>
            </w:r>
            <w:r w:rsidR="00D81286">
              <w:t>.  Создание физической модели данных</w:t>
            </w:r>
          </w:p>
          <w:p w:rsidR="00D81286" w:rsidRDefault="00D81286" w:rsidP="00D81286">
            <w:pPr>
              <w:widowControl w:val="0"/>
              <w:ind w:firstLine="0"/>
            </w:pPr>
            <w:r>
              <w:t>Проектирование таблиц базы данных на основе логической модели. Определение типов данных для каждого атрибута и настройка индексов. Подготовка скриптов для создания объектов базы данных в выбранной СУБД.</w:t>
            </w:r>
          </w:p>
        </w:tc>
        <w:tc>
          <w:tcPr>
            <w:tcW w:w="1507" w:type="dxa"/>
            <w:shd w:val="clear" w:color="auto" w:fill="FFFFFF"/>
          </w:tcPr>
          <w:p w:rsidR="00D81286" w:rsidRPr="0057651E" w:rsidRDefault="0039542B" w:rsidP="005D18F8">
            <w:pPr>
              <w:widowControl w:val="0"/>
              <w:ind w:firstLine="0"/>
              <w:jc w:val="center"/>
            </w:pPr>
            <w:r>
              <w:t>6</w:t>
            </w:r>
          </w:p>
        </w:tc>
      </w:tr>
      <w:tr w:rsidR="00D81286" w:rsidRPr="0088280E" w:rsidTr="0039542B">
        <w:trPr>
          <w:trHeight w:hRule="exact" w:val="1268"/>
        </w:trPr>
        <w:tc>
          <w:tcPr>
            <w:tcW w:w="8794" w:type="dxa"/>
            <w:shd w:val="clear" w:color="auto" w:fill="FFFFFF"/>
          </w:tcPr>
          <w:p w:rsidR="00D81286" w:rsidRDefault="0039542B" w:rsidP="00D81286">
            <w:pPr>
              <w:widowControl w:val="0"/>
              <w:ind w:firstLine="0"/>
            </w:pPr>
            <w:r>
              <w:t>Тема 5</w:t>
            </w:r>
            <w:r w:rsidR="00D81286">
              <w:t>. Разработка ER-модели</w:t>
            </w:r>
          </w:p>
          <w:p w:rsidR="00D81286" w:rsidRDefault="00D81286" w:rsidP="00D81286">
            <w:pPr>
              <w:widowControl w:val="0"/>
              <w:ind w:firstLine="0"/>
            </w:pPr>
            <w:r>
              <w:t>Создание ER-диаграммы, отражающей сущности, атрибуты и связи между ними.</w:t>
            </w:r>
          </w:p>
          <w:p w:rsidR="00D81286" w:rsidRDefault="00D81286" w:rsidP="00D81286">
            <w:pPr>
              <w:widowControl w:val="0"/>
              <w:ind w:firstLine="0"/>
            </w:pPr>
            <w:r>
              <w:t>Использование специализированного ПО для моделирования баз данных (</w:t>
            </w:r>
            <w:proofErr w:type="spellStart"/>
            <w:r>
              <w:t>MySQL</w:t>
            </w:r>
            <w:proofErr w:type="spellEnd"/>
            <w:r>
              <w:t xml:space="preserve"> </w:t>
            </w:r>
            <w:proofErr w:type="spellStart"/>
            <w:r>
              <w:t>Workbench</w:t>
            </w:r>
            <w:proofErr w:type="spellEnd"/>
            <w:r>
              <w:t>).</w:t>
            </w:r>
          </w:p>
        </w:tc>
        <w:tc>
          <w:tcPr>
            <w:tcW w:w="1507" w:type="dxa"/>
            <w:shd w:val="clear" w:color="auto" w:fill="FFFFFF"/>
          </w:tcPr>
          <w:p w:rsidR="00D81286" w:rsidRPr="0057651E" w:rsidRDefault="0039542B" w:rsidP="005D18F8">
            <w:pPr>
              <w:widowControl w:val="0"/>
              <w:ind w:firstLine="0"/>
              <w:jc w:val="center"/>
            </w:pPr>
            <w:r>
              <w:t>6</w:t>
            </w:r>
          </w:p>
        </w:tc>
      </w:tr>
      <w:tr w:rsidR="00DA5BC5" w:rsidRPr="0088280E" w:rsidTr="00D54A60">
        <w:trPr>
          <w:trHeight w:hRule="exact" w:val="1268"/>
        </w:trPr>
        <w:tc>
          <w:tcPr>
            <w:tcW w:w="8794" w:type="dxa"/>
            <w:shd w:val="clear" w:color="auto" w:fill="FFFFFF"/>
          </w:tcPr>
          <w:p w:rsidR="00DA5BC5" w:rsidRDefault="00DA5BC5" w:rsidP="00DA5BC5">
            <w:pPr>
              <w:widowControl w:val="0"/>
              <w:ind w:firstLine="0"/>
            </w:pPr>
            <w:r w:rsidRPr="00DA5BC5">
              <w:t xml:space="preserve">Тема </w:t>
            </w:r>
            <w:r w:rsidR="0039542B">
              <w:t>6</w:t>
            </w:r>
            <w:r w:rsidRPr="00DA5BC5">
              <w:t xml:space="preserve">. </w:t>
            </w:r>
            <w:r>
              <w:t>Настройка сетевого адаптера и межсетевого взаимодействия</w:t>
            </w:r>
          </w:p>
          <w:p w:rsidR="00DA5BC5" w:rsidRDefault="00DA5BC5" w:rsidP="00DA5BC5">
            <w:pPr>
              <w:widowControl w:val="0"/>
              <w:ind w:firstLine="0"/>
            </w:pPr>
            <w:r>
              <w:t>Изучение основ настройки сетевых адаптеров для подключения к базе данных.</w:t>
            </w:r>
            <w:r w:rsidRPr="00DA5BC5">
              <w:t xml:space="preserve"> </w:t>
            </w:r>
            <w:r>
              <w:t>Настройка межсетевого взаимодействия с использованием протоколов TCP/IP.</w:t>
            </w:r>
          </w:p>
          <w:p w:rsidR="00DA5BC5" w:rsidRDefault="00DA5BC5" w:rsidP="00DA5BC5">
            <w:pPr>
              <w:widowControl w:val="0"/>
              <w:ind w:firstLine="0"/>
            </w:pPr>
            <w:r>
              <w:t>Проведение тестирования соединения с базой данных.</w:t>
            </w:r>
          </w:p>
        </w:tc>
        <w:tc>
          <w:tcPr>
            <w:tcW w:w="1507" w:type="dxa"/>
            <w:shd w:val="clear" w:color="auto" w:fill="FFFFFF"/>
          </w:tcPr>
          <w:p w:rsidR="00DA5BC5" w:rsidRPr="00DA5BC5" w:rsidRDefault="0039542B" w:rsidP="005D18F8">
            <w:pPr>
              <w:widowControl w:val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191517" w:rsidRPr="0088280E" w:rsidTr="00D54A60">
        <w:trPr>
          <w:trHeight w:hRule="exact" w:val="988"/>
        </w:trPr>
        <w:tc>
          <w:tcPr>
            <w:tcW w:w="8794" w:type="dxa"/>
            <w:shd w:val="clear" w:color="auto" w:fill="FFFFFF"/>
          </w:tcPr>
          <w:p w:rsidR="00D81286" w:rsidRDefault="00D81286" w:rsidP="00D81286">
            <w:pPr>
              <w:widowControl w:val="0"/>
              <w:ind w:firstLine="0"/>
            </w:pPr>
            <w:r>
              <w:t xml:space="preserve">Тема </w:t>
            </w:r>
            <w:r w:rsidR="0039542B">
              <w:t>7</w:t>
            </w:r>
            <w:r>
              <w:t xml:space="preserve">. Выполнение запросов на языке SQL </w:t>
            </w:r>
          </w:p>
          <w:p w:rsidR="00191517" w:rsidRPr="0057651E" w:rsidRDefault="00D81286" w:rsidP="00D54A60">
            <w:pPr>
              <w:widowControl w:val="0"/>
              <w:ind w:firstLine="0"/>
            </w:pPr>
            <w:r>
              <w:t>Изучение</w:t>
            </w:r>
            <w:r w:rsidRPr="00D81286">
              <w:rPr>
                <w:lang w:val="en-US"/>
              </w:rPr>
              <w:t xml:space="preserve"> </w:t>
            </w:r>
            <w:r>
              <w:t>основ</w:t>
            </w:r>
            <w:r w:rsidRPr="00D81286">
              <w:rPr>
                <w:lang w:val="en-US"/>
              </w:rPr>
              <w:t xml:space="preserve"> SQL: SELECT, INSERT, UPDATE, DELETE. </w:t>
            </w:r>
            <w:r>
              <w:t>Выполнение простых и</w:t>
            </w:r>
            <w:r w:rsidR="00D54A60">
              <w:t xml:space="preserve"> сложных запросов к базе данных, оптимизация выполнения запросов.</w:t>
            </w:r>
          </w:p>
        </w:tc>
        <w:tc>
          <w:tcPr>
            <w:tcW w:w="1507" w:type="dxa"/>
            <w:shd w:val="clear" w:color="auto" w:fill="FFFFFF"/>
          </w:tcPr>
          <w:p w:rsidR="00191517" w:rsidRPr="0057651E" w:rsidRDefault="0039542B" w:rsidP="00D81286">
            <w:pPr>
              <w:widowControl w:val="0"/>
              <w:ind w:firstLine="0"/>
              <w:jc w:val="center"/>
            </w:pPr>
            <w:r>
              <w:t>6</w:t>
            </w:r>
          </w:p>
        </w:tc>
      </w:tr>
      <w:tr w:rsidR="00BE43B3" w:rsidRPr="0088280E" w:rsidTr="00D54A60">
        <w:trPr>
          <w:trHeight w:hRule="exact" w:val="1272"/>
        </w:trPr>
        <w:tc>
          <w:tcPr>
            <w:tcW w:w="8794" w:type="dxa"/>
            <w:shd w:val="clear" w:color="auto" w:fill="FFFFFF"/>
          </w:tcPr>
          <w:p w:rsidR="00D81286" w:rsidRDefault="00BE43B3" w:rsidP="00D81286">
            <w:pPr>
              <w:widowControl w:val="0"/>
              <w:ind w:firstLine="0"/>
            </w:pPr>
            <w:r w:rsidRPr="0057651E">
              <w:t xml:space="preserve">Тема </w:t>
            </w:r>
            <w:r w:rsidR="0039542B">
              <w:t>8</w:t>
            </w:r>
            <w:r w:rsidRPr="0057651E">
              <w:t xml:space="preserve">. </w:t>
            </w:r>
            <w:r w:rsidR="00D81286">
              <w:t xml:space="preserve"> Разработка политики безопасности для SQL сервера</w:t>
            </w:r>
          </w:p>
          <w:p w:rsidR="00D81286" w:rsidRPr="0057651E" w:rsidRDefault="00D81286" w:rsidP="00D81286">
            <w:pPr>
              <w:widowControl w:val="0"/>
              <w:ind w:firstLine="0"/>
            </w:pPr>
            <w:r>
              <w:t xml:space="preserve">Определение уровней доступа пользователей к базе данных. Настройка ролей и прав доступа в SQL </w:t>
            </w:r>
            <w:proofErr w:type="spellStart"/>
            <w:r>
              <w:t>Server</w:t>
            </w:r>
            <w:proofErr w:type="spellEnd"/>
            <w:r>
              <w:t>. Разработка рекомендаций по защите данных от несанкционированного доступа.</w:t>
            </w:r>
          </w:p>
          <w:p w:rsidR="00BE43B3" w:rsidRPr="0057651E" w:rsidRDefault="00BE43B3" w:rsidP="005D18F8">
            <w:pPr>
              <w:widowControl w:val="0"/>
              <w:ind w:firstLine="0"/>
            </w:pPr>
          </w:p>
        </w:tc>
        <w:tc>
          <w:tcPr>
            <w:tcW w:w="1507" w:type="dxa"/>
            <w:shd w:val="clear" w:color="auto" w:fill="FFFFFF"/>
          </w:tcPr>
          <w:p w:rsidR="00BE43B3" w:rsidRPr="0057651E" w:rsidRDefault="0039542B" w:rsidP="005D18F8">
            <w:pPr>
              <w:widowControl w:val="0"/>
              <w:ind w:firstLine="0"/>
              <w:jc w:val="center"/>
            </w:pPr>
            <w:r>
              <w:t>6</w:t>
            </w:r>
          </w:p>
        </w:tc>
      </w:tr>
      <w:tr w:rsidR="00BE43B3" w:rsidRPr="0088280E" w:rsidTr="00D54A60">
        <w:trPr>
          <w:trHeight w:hRule="exact" w:val="1290"/>
        </w:trPr>
        <w:tc>
          <w:tcPr>
            <w:tcW w:w="8794" w:type="dxa"/>
            <w:shd w:val="clear" w:color="auto" w:fill="FFFFFF"/>
          </w:tcPr>
          <w:p w:rsidR="00D54A60" w:rsidRDefault="0039542B" w:rsidP="00D54A60">
            <w:pPr>
              <w:widowControl w:val="0"/>
              <w:ind w:firstLine="0"/>
            </w:pPr>
            <w:r>
              <w:t>Тема 9</w:t>
            </w:r>
            <w:r w:rsidR="00BE43B3" w:rsidRPr="0057651E">
              <w:t xml:space="preserve">. </w:t>
            </w:r>
            <w:r w:rsidR="00D54A60">
              <w:t xml:space="preserve"> Мониторинг нагрузки сервера </w:t>
            </w:r>
          </w:p>
          <w:p w:rsidR="00D54A60" w:rsidRDefault="00D54A60" w:rsidP="00D54A60">
            <w:pPr>
              <w:widowControl w:val="0"/>
              <w:ind w:firstLine="0"/>
            </w:pPr>
            <w:r>
              <w:t>Изучение инструментов мониторинга производительности SQL сервера.</w:t>
            </w:r>
          </w:p>
          <w:p w:rsidR="00D54A60" w:rsidRDefault="00D54A60" w:rsidP="00D54A60">
            <w:pPr>
              <w:widowControl w:val="0"/>
              <w:ind w:firstLine="0"/>
            </w:pPr>
            <w:r>
              <w:t>Анализ нагрузки на сервер: использование ресурсов, время выполнения запросов.</w:t>
            </w:r>
          </w:p>
          <w:p w:rsidR="00BE43B3" w:rsidRPr="0057651E" w:rsidRDefault="00D54A60" w:rsidP="00D54A60">
            <w:pPr>
              <w:widowControl w:val="0"/>
              <w:ind w:firstLine="0"/>
            </w:pPr>
            <w:r>
              <w:t>Оптимизация запросов и индексов на основе полученных данных.</w:t>
            </w:r>
          </w:p>
        </w:tc>
        <w:tc>
          <w:tcPr>
            <w:tcW w:w="1507" w:type="dxa"/>
            <w:shd w:val="clear" w:color="auto" w:fill="FFFFFF"/>
          </w:tcPr>
          <w:p w:rsidR="00BE43B3" w:rsidRPr="0057651E" w:rsidRDefault="0039542B" w:rsidP="00D54A60">
            <w:pPr>
              <w:widowControl w:val="0"/>
              <w:ind w:firstLine="0"/>
              <w:jc w:val="center"/>
            </w:pPr>
            <w:r>
              <w:t>6</w:t>
            </w:r>
          </w:p>
        </w:tc>
      </w:tr>
      <w:tr w:rsidR="0057651E" w:rsidRPr="0088280E" w:rsidTr="00D51D33">
        <w:trPr>
          <w:trHeight w:hRule="exact" w:val="448"/>
        </w:trPr>
        <w:tc>
          <w:tcPr>
            <w:tcW w:w="8794" w:type="dxa"/>
            <w:shd w:val="clear" w:color="auto" w:fill="FFFFFF"/>
          </w:tcPr>
          <w:p w:rsidR="0057651E" w:rsidRPr="0057651E" w:rsidRDefault="0057651E" w:rsidP="005D18F8">
            <w:pPr>
              <w:widowControl w:val="0"/>
              <w:ind w:firstLine="0"/>
            </w:pPr>
            <w:r w:rsidRPr="0057651E">
              <w:t xml:space="preserve">Подведение итогов. </w:t>
            </w:r>
            <w:r w:rsidR="007716B6">
              <w:t>Оформление отчетной документации</w:t>
            </w:r>
          </w:p>
        </w:tc>
        <w:tc>
          <w:tcPr>
            <w:tcW w:w="1507" w:type="dxa"/>
            <w:shd w:val="clear" w:color="auto" w:fill="FFFFFF"/>
          </w:tcPr>
          <w:p w:rsidR="0057651E" w:rsidRPr="0057651E" w:rsidRDefault="0039542B" w:rsidP="005D18F8">
            <w:pPr>
              <w:widowControl w:val="0"/>
              <w:ind w:firstLine="0"/>
              <w:jc w:val="center"/>
            </w:pPr>
            <w:r>
              <w:t>6</w:t>
            </w:r>
          </w:p>
        </w:tc>
      </w:tr>
      <w:tr w:rsidR="007716B6" w:rsidRPr="0088280E" w:rsidTr="00D51D33">
        <w:trPr>
          <w:trHeight w:hRule="exact" w:val="448"/>
        </w:trPr>
        <w:tc>
          <w:tcPr>
            <w:tcW w:w="8794" w:type="dxa"/>
            <w:shd w:val="clear" w:color="auto" w:fill="FFFFFF"/>
          </w:tcPr>
          <w:p w:rsidR="007716B6" w:rsidRPr="0057651E" w:rsidRDefault="007716B6" w:rsidP="005D18F8">
            <w:pPr>
              <w:widowControl w:val="0"/>
              <w:ind w:firstLine="0"/>
            </w:pPr>
            <w:r w:rsidRPr="0057651E">
              <w:t>Дифференцированный зачет</w:t>
            </w:r>
          </w:p>
        </w:tc>
        <w:tc>
          <w:tcPr>
            <w:tcW w:w="1507" w:type="dxa"/>
            <w:shd w:val="clear" w:color="auto" w:fill="FFFFFF"/>
          </w:tcPr>
          <w:p w:rsidR="007716B6" w:rsidRPr="0057651E" w:rsidRDefault="0039542B" w:rsidP="005D18F8">
            <w:pPr>
              <w:widowControl w:val="0"/>
              <w:ind w:firstLine="0"/>
              <w:jc w:val="center"/>
            </w:pPr>
            <w:r>
              <w:t>6</w:t>
            </w:r>
          </w:p>
        </w:tc>
      </w:tr>
    </w:tbl>
    <w:p w:rsidR="00B80CBD" w:rsidRPr="0088280E" w:rsidRDefault="00B80CBD" w:rsidP="005D18F8">
      <w:pPr>
        <w:widowControl w:val="0"/>
      </w:pPr>
    </w:p>
    <w:p w:rsidR="0088280E" w:rsidRPr="0088280E" w:rsidRDefault="0088280E" w:rsidP="005D18F8">
      <w:pPr>
        <w:pStyle w:val="11"/>
        <w:widowControl w:val="0"/>
      </w:pPr>
      <w:bookmarkStart w:id="14" w:name="_Toc188184525"/>
      <w:bookmarkStart w:id="15" w:name="bookmark10"/>
      <w:r w:rsidRPr="0088280E">
        <w:rPr>
          <w:rStyle w:val="afd"/>
          <w:b/>
          <w:bCs w:val="0"/>
        </w:rPr>
        <w:t>3. УСЛОВИЯ РЕАЛИЗАЦИИ УЧЕБНОЙ ПРАКТИКИ</w:t>
      </w:r>
      <w:bookmarkEnd w:id="14"/>
    </w:p>
    <w:p w:rsidR="0088280E" w:rsidRPr="0088280E" w:rsidRDefault="0088280E" w:rsidP="005D18F8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color w:val="000000"/>
          <w:sz w:val="24"/>
          <w:szCs w:val="24"/>
          <w:lang w:eastAsia="ru-RU" w:bidi="ru-RU"/>
        </w:rPr>
      </w:pPr>
    </w:p>
    <w:p w:rsidR="00B80CBD" w:rsidRPr="0088280E" w:rsidRDefault="00B80CBD" w:rsidP="005D18F8">
      <w:pPr>
        <w:pStyle w:val="21"/>
        <w:widowControl w:val="0"/>
        <w:rPr>
          <w:lang w:bidi="ru-RU"/>
        </w:rPr>
      </w:pPr>
      <w:bookmarkStart w:id="16" w:name="_Toc188184526"/>
      <w:r w:rsidRPr="0088280E">
        <w:rPr>
          <w:lang w:bidi="ru-RU"/>
        </w:rPr>
        <w:t>3.1. Общие принципы реализации программы учебной практики</w:t>
      </w:r>
      <w:bookmarkEnd w:id="15"/>
      <w:bookmarkEnd w:id="16"/>
    </w:p>
    <w:p w:rsidR="0088280E" w:rsidRPr="0088280E" w:rsidRDefault="0088280E" w:rsidP="005D18F8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sz w:val="24"/>
          <w:szCs w:val="24"/>
        </w:rPr>
      </w:pPr>
    </w:p>
    <w:p w:rsidR="00B80CBD" w:rsidRPr="0088280E" w:rsidRDefault="00B80CBD" w:rsidP="005D18F8">
      <w:pPr>
        <w:widowControl w:val="0"/>
      </w:pPr>
      <w:r w:rsidRPr="0088280E">
        <w:rPr>
          <w:color w:val="000000"/>
          <w:lang w:bidi="ru-RU"/>
        </w:rPr>
        <w:t>Оборудование организации и технологическое оснащение рабочих мест учебной практики соответствует содержанию деятельности и дает возможность обучающемуся овладеть профессиональными компетенциями по всем осваиваемым видам деятельности, предусмотренным программой с использованием современных технологий, материалов и оборудования.</w:t>
      </w:r>
    </w:p>
    <w:p w:rsidR="0088280E" w:rsidRPr="0088280E" w:rsidRDefault="00B80CBD" w:rsidP="005D18F8">
      <w:pPr>
        <w:widowControl w:val="0"/>
        <w:tabs>
          <w:tab w:val="left" w:leader="underscore" w:pos="10070"/>
        </w:tabs>
      </w:pPr>
      <w:r w:rsidRPr="0088280E">
        <w:rPr>
          <w:color w:val="000000"/>
          <w:lang w:bidi="ru-RU"/>
        </w:rPr>
        <w:t xml:space="preserve">Для реализации программы учебной практики должны быть предусмотрены следующие </w:t>
      </w:r>
      <w:r w:rsidR="0088280E" w:rsidRPr="0088280E">
        <w:t>специальные помещения.</w:t>
      </w:r>
    </w:p>
    <w:p w:rsidR="00DF1A68" w:rsidRDefault="00B80CBD" w:rsidP="005D18F8">
      <w:pPr>
        <w:pStyle w:val="91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</w:pPr>
      <w:r w:rsidRPr="0088280E">
        <w:rPr>
          <w:rStyle w:val="92"/>
          <w:rFonts w:eastAsiaTheme="minorHAnsi"/>
          <w:sz w:val="24"/>
          <w:szCs w:val="24"/>
        </w:rPr>
        <w:t xml:space="preserve">Лаборатория </w:t>
      </w:r>
      <w:r w:rsidR="00DF1A68" w:rsidRPr="00DF1A68">
        <w:rPr>
          <w:rStyle w:val="92"/>
          <w:rFonts w:eastAsiaTheme="minorHAnsi"/>
          <w:sz w:val="24"/>
          <w:szCs w:val="24"/>
        </w:rPr>
        <w:t>Организации и принципов построения информационных систем</w:t>
      </w:r>
      <w:r w:rsidRPr="0088280E">
        <w:rPr>
          <w:rStyle w:val="92"/>
          <w:rFonts w:eastAsiaTheme="minorHAnsi"/>
          <w:sz w:val="24"/>
          <w:szCs w:val="24"/>
        </w:rPr>
        <w:t xml:space="preserve">, </w:t>
      </w:r>
      <w:r w:rsidR="00DF1A68">
        <w:rPr>
          <w:rStyle w:val="92"/>
          <w:rFonts w:eastAsiaTheme="minorHAnsi"/>
          <w:sz w:val="24"/>
          <w:szCs w:val="24"/>
        </w:rPr>
        <w:t>ауд. № 40</w:t>
      </w:r>
      <w:r w:rsidR="00CB28FE">
        <w:rPr>
          <w:rStyle w:val="92"/>
          <w:rFonts w:eastAsiaTheme="minorHAnsi"/>
          <w:sz w:val="24"/>
          <w:szCs w:val="24"/>
        </w:rPr>
        <w:t>9</w:t>
      </w:r>
      <w:r w:rsidRPr="0088280E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 xml:space="preserve">. </w:t>
      </w:r>
    </w:p>
    <w:p w:rsidR="00CB28FE" w:rsidRPr="00CB28FE" w:rsidRDefault="00CB28FE" w:rsidP="005D18F8">
      <w:pPr>
        <w:pStyle w:val="91"/>
        <w:spacing w:after="0" w:line="240" w:lineRule="auto"/>
        <w:ind w:firstLine="709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</w:pPr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 xml:space="preserve">Автоматизированные рабочие места на 12-15 обучающихся (Процессор </w:t>
      </w:r>
      <w:proofErr w:type="spellStart"/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>Core</w:t>
      </w:r>
      <w:proofErr w:type="spellEnd"/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 xml:space="preserve"> i3, оперативная память объемом 8 Гб); Автоматизированное рабочее место преподавателя (Процессор </w:t>
      </w:r>
      <w:proofErr w:type="spellStart"/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>Core</w:t>
      </w:r>
      <w:proofErr w:type="spellEnd"/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 xml:space="preserve"> i3, оперативная память объемом 8 Гб); Проектор и экран; Маркерная доска; Программное обеспечение общего и профессионального назначения, в том числе включающее в себя ПО: </w:t>
      </w:r>
    </w:p>
    <w:p w:rsidR="00CB28FE" w:rsidRPr="00CB28FE" w:rsidRDefault="00CB28FE" w:rsidP="005D18F8">
      <w:pPr>
        <w:pStyle w:val="91"/>
        <w:spacing w:after="0" w:line="240" w:lineRule="auto"/>
        <w:ind w:firstLine="709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</w:pPr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  <w:t>Microsoft Visual Studio</w:t>
      </w:r>
      <w:r w:rsidR="0057651E" w:rsidRPr="0057651E"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  <w:t xml:space="preserve"> </w:t>
      </w:r>
      <w:r w:rsidR="0057651E"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  <w:t>Code</w:t>
      </w:r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  <w:t xml:space="preserve">, MySQL </w:t>
      </w:r>
      <w:r w:rsidR="0057651E"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  <w:t>Workbench</w:t>
      </w:r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  <w:t xml:space="preserve">, </w:t>
      </w:r>
      <w:r w:rsidR="0057651E"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  <w:t>XAMPP</w:t>
      </w:r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  <w:t>.</w:t>
      </w:r>
    </w:p>
    <w:p w:rsidR="00B80CBD" w:rsidRPr="0088280E" w:rsidRDefault="00B80CBD" w:rsidP="005D18F8">
      <w:pPr>
        <w:pStyle w:val="91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88280E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>Учебная аудитория для проведения: лекций, практических занятий, групповых и индивидуальных консультаций, текущего контроля и промежуточной аттестации</w:t>
      </w:r>
      <w:r w:rsidR="00DF1A68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>, ауд. № 40</w:t>
      </w:r>
      <w:r w:rsidR="0057651E" w:rsidRPr="0057651E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>9</w:t>
      </w:r>
      <w:r w:rsidR="00DF1A68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>.</w:t>
      </w:r>
    </w:p>
    <w:p w:rsidR="00DF1A68" w:rsidRPr="00CB28FE" w:rsidRDefault="00CB28FE" w:rsidP="005D18F8">
      <w:pPr>
        <w:pStyle w:val="91"/>
        <w:shd w:val="clear" w:color="auto" w:fill="auto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</w:pPr>
      <w:r w:rsidRPr="00CB28F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lastRenderedPageBreak/>
        <w:t>Автоматизированные рабочие места на 1</w:t>
      </w:r>
      <w:r w:rsidR="0057651E" w:rsidRPr="0057651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>5</w:t>
      </w:r>
      <w:r w:rsidRPr="00CB28F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 xml:space="preserve"> обучающихся (Процессор </w:t>
      </w:r>
      <w:proofErr w:type="spellStart"/>
      <w:r w:rsidRPr="00CB28F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>Core</w:t>
      </w:r>
      <w:proofErr w:type="spellEnd"/>
      <w:r w:rsidRPr="00CB28F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 xml:space="preserve"> i3, оперативная память объемом 8 Гб); Автоматизированное рабочее место преподавателя (Процессор </w:t>
      </w:r>
      <w:proofErr w:type="spellStart"/>
      <w:r w:rsidRPr="00CB28F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>Core</w:t>
      </w:r>
      <w:proofErr w:type="spellEnd"/>
      <w:r w:rsidRPr="00CB28F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 xml:space="preserve"> i3, оперативная память объемом 8 Гб); </w:t>
      </w:r>
      <w:r w:rsidR="0057651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>Телевизор 65 дюймов</w:t>
      </w:r>
      <w:r w:rsidRPr="00CB28F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>; Маркерная доска</w:t>
      </w:r>
      <w:r w:rsidR="00A81C01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>.</w:t>
      </w:r>
    </w:p>
    <w:p w:rsidR="00CB28FE" w:rsidRDefault="00CB28FE" w:rsidP="005D18F8">
      <w:pPr>
        <w:pStyle w:val="21"/>
        <w:widowControl w:val="0"/>
        <w:rPr>
          <w:lang w:bidi="ru-RU"/>
        </w:rPr>
      </w:pPr>
      <w:bookmarkStart w:id="17" w:name="bookmark11"/>
    </w:p>
    <w:p w:rsidR="00B80CBD" w:rsidRPr="0088280E" w:rsidRDefault="0088280E" w:rsidP="005D18F8">
      <w:pPr>
        <w:pStyle w:val="21"/>
        <w:widowControl w:val="0"/>
        <w:rPr>
          <w:lang w:eastAsia="en-US"/>
        </w:rPr>
      </w:pPr>
      <w:bookmarkStart w:id="18" w:name="bookmark15"/>
      <w:bookmarkStart w:id="19" w:name="_Toc188184527"/>
      <w:bookmarkEnd w:id="17"/>
      <w:r>
        <w:rPr>
          <w:lang w:bidi="ru-RU"/>
        </w:rPr>
        <w:t>3.</w:t>
      </w:r>
      <w:r w:rsidR="00D964EB">
        <w:rPr>
          <w:lang w:bidi="ru-RU"/>
        </w:rPr>
        <w:t>2</w:t>
      </w:r>
      <w:r>
        <w:rPr>
          <w:lang w:bidi="ru-RU"/>
        </w:rPr>
        <w:t xml:space="preserve"> </w:t>
      </w:r>
      <w:bookmarkEnd w:id="18"/>
      <w:r w:rsidR="009C4825" w:rsidRPr="009C4825">
        <w:rPr>
          <w:lang w:bidi="ru-RU"/>
        </w:rPr>
        <w:t xml:space="preserve">Общие требования к организации и проведению </w:t>
      </w:r>
      <w:r w:rsidR="009C4825">
        <w:rPr>
          <w:lang w:bidi="ru-RU"/>
        </w:rPr>
        <w:t>учебной</w:t>
      </w:r>
      <w:r w:rsidR="009C4825" w:rsidRPr="009C4825">
        <w:rPr>
          <w:lang w:bidi="ru-RU"/>
        </w:rPr>
        <w:t xml:space="preserve"> практики</w:t>
      </w:r>
      <w:bookmarkEnd w:id="19"/>
    </w:p>
    <w:p w:rsidR="0088280E" w:rsidRPr="0088280E" w:rsidRDefault="0088280E" w:rsidP="005D18F8">
      <w:pPr>
        <w:pStyle w:val="34"/>
        <w:shd w:val="clear" w:color="auto" w:fill="auto"/>
        <w:tabs>
          <w:tab w:val="left" w:pos="1216"/>
        </w:tabs>
        <w:spacing w:line="240" w:lineRule="auto"/>
        <w:ind w:left="760"/>
        <w:jc w:val="both"/>
        <w:outlineLvl w:val="9"/>
        <w:rPr>
          <w:sz w:val="24"/>
          <w:szCs w:val="24"/>
        </w:rPr>
      </w:pPr>
    </w:p>
    <w:p w:rsidR="00B80CBD" w:rsidRPr="0088280E" w:rsidRDefault="00B80CBD" w:rsidP="005D18F8">
      <w:pPr>
        <w:widowControl w:val="0"/>
      </w:pPr>
      <w:r w:rsidRPr="0088280E">
        <w:rPr>
          <w:rStyle w:val="2115pt"/>
          <w:sz w:val="24"/>
          <w:szCs w:val="24"/>
        </w:rPr>
        <w:t>Учебная практика УП 0</w:t>
      </w:r>
      <w:r w:rsidR="009A098D">
        <w:rPr>
          <w:rStyle w:val="2115pt"/>
          <w:sz w:val="24"/>
          <w:szCs w:val="24"/>
        </w:rPr>
        <w:t>7</w:t>
      </w:r>
      <w:r w:rsidRPr="0088280E">
        <w:rPr>
          <w:rStyle w:val="2115pt"/>
          <w:sz w:val="24"/>
          <w:szCs w:val="24"/>
        </w:rPr>
        <w:t xml:space="preserve">.01 </w:t>
      </w:r>
      <w:r w:rsidR="00370E80" w:rsidRPr="00370E80">
        <w:rPr>
          <w:rStyle w:val="2115pt"/>
          <w:sz w:val="24"/>
          <w:szCs w:val="24"/>
        </w:rPr>
        <w:t xml:space="preserve">Сопровождение информационных систем </w:t>
      </w:r>
      <w:r w:rsidRPr="0088280E">
        <w:rPr>
          <w:color w:val="000000"/>
          <w:lang w:bidi="ru-RU"/>
        </w:rPr>
        <w:t xml:space="preserve">проводится на базе </w:t>
      </w:r>
      <w:r w:rsidR="00DF1A68">
        <w:rPr>
          <w:color w:val="000000"/>
          <w:lang w:bidi="ru-RU"/>
        </w:rPr>
        <w:t>техникума</w:t>
      </w:r>
      <w:r w:rsidRPr="0088280E">
        <w:rPr>
          <w:color w:val="000000"/>
          <w:lang w:bidi="ru-RU"/>
        </w:rPr>
        <w:t xml:space="preserve">, после теоретического обучения </w:t>
      </w:r>
      <w:r w:rsidR="00DF1A68">
        <w:rPr>
          <w:color w:val="000000"/>
          <w:lang w:bidi="ru-RU"/>
        </w:rPr>
        <w:t xml:space="preserve">в </w:t>
      </w:r>
      <w:r w:rsidR="00370E80">
        <w:rPr>
          <w:color w:val="000000"/>
          <w:lang w:bidi="ru-RU"/>
        </w:rPr>
        <w:t>8</w:t>
      </w:r>
      <w:r w:rsidRPr="0088280E">
        <w:rPr>
          <w:color w:val="000000"/>
          <w:lang w:bidi="ru-RU"/>
        </w:rPr>
        <w:t xml:space="preserve"> семестр</w:t>
      </w:r>
      <w:r w:rsidR="00DF1A68">
        <w:rPr>
          <w:color w:val="000000"/>
          <w:lang w:bidi="ru-RU"/>
        </w:rPr>
        <w:t>е</w:t>
      </w:r>
      <w:r w:rsidRPr="0088280E">
        <w:rPr>
          <w:color w:val="000000"/>
          <w:lang w:bidi="ru-RU"/>
        </w:rPr>
        <w:t xml:space="preserve"> с об</w:t>
      </w:r>
      <w:r w:rsidR="00DF1A68">
        <w:rPr>
          <w:color w:val="000000"/>
          <w:lang w:bidi="ru-RU"/>
        </w:rPr>
        <w:t xml:space="preserve">щей продолжительностью в </w:t>
      </w:r>
      <w:r w:rsidR="0039542B">
        <w:rPr>
          <w:color w:val="000000"/>
          <w:lang w:bidi="ru-RU"/>
        </w:rPr>
        <w:t>2</w:t>
      </w:r>
      <w:r w:rsidR="00DF1A68">
        <w:rPr>
          <w:color w:val="000000"/>
          <w:lang w:bidi="ru-RU"/>
        </w:rPr>
        <w:t xml:space="preserve"> недел</w:t>
      </w:r>
      <w:r w:rsidR="0039542B">
        <w:rPr>
          <w:color w:val="000000"/>
          <w:lang w:bidi="ru-RU"/>
        </w:rPr>
        <w:t>и</w:t>
      </w:r>
      <w:r w:rsidRPr="0088280E">
        <w:rPr>
          <w:color w:val="000000"/>
          <w:lang w:bidi="ru-RU"/>
        </w:rPr>
        <w:t xml:space="preserve"> (</w:t>
      </w:r>
      <w:r w:rsidR="0039542B">
        <w:rPr>
          <w:color w:val="000000"/>
          <w:lang w:bidi="ru-RU"/>
        </w:rPr>
        <w:t>72</w:t>
      </w:r>
      <w:r w:rsidRPr="0088280E">
        <w:rPr>
          <w:color w:val="000000"/>
          <w:lang w:bidi="ru-RU"/>
        </w:rPr>
        <w:t xml:space="preserve"> час</w:t>
      </w:r>
      <w:r w:rsidR="0039542B">
        <w:rPr>
          <w:color w:val="000000"/>
          <w:lang w:bidi="ru-RU"/>
        </w:rPr>
        <w:t>а</w:t>
      </w:r>
      <w:r w:rsidRPr="0088280E">
        <w:rPr>
          <w:color w:val="000000"/>
          <w:lang w:bidi="ru-RU"/>
        </w:rPr>
        <w:t>).</w:t>
      </w:r>
    </w:p>
    <w:p w:rsidR="00B80CBD" w:rsidRPr="0088280E" w:rsidRDefault="00B80CBD" w:rsidP="005D18F8">
      <w:pPr>
        <w:widowControl w:val="0"/>
      </w:pPr>
      <w:r w:rsidRPr="0088280E">
        <w:rPr>
          <w:color w:val="000000"/>
          <w:lang w:bidi="ru-RU"/>
        </w:rPr>
        <w:t>Учебная практика реализуется при освоении профессиональных компетенций в рамках профессионального модуля ПМ.0</w:t>
      </w:r>
      <w:r w:rsidR="00370E80">
        <w:rPr>
          <w:color w:val="000000"/>
          <w:lang w:bidi="ru-RU"/>
        </w:rPr>
        <w:t>7</w:t>
      </w:r>
      <w:r w:rsidRPr="0088280E">
        <w:rPr>
          <w:color w:val="000000"/>
          <w:lang w:bidi="ru-RU"/>
        </w:rPr>
        <w:t xml:space="preserve"> «</w:t>
      </w:r>
      <w:proofErr w:type="spellStart"/>
      <w:r w:rsidR="001C72A3" w:rsidRPr="001C72A3">
        <w:rPr>
          <w:color w:val="000000"/>
          <w:lang w:bidi="ru-RU"/>
        </w:rPr>
        <w:t>Соадминистрирование</w:t>
      </w:r>
      <w:proofErr w:type="spellEnd"/>
      <w:r w:rsidR="001C72A3" w:rsidRPr="001C72A3">
        <w:rPr>
          <w:color w:val="000000"/>
          <w:lang w:bidi="ru-RU"/>
        </w:rPr>
        <w:t xml:space="preserve"> баз данных и серверов»: МДК.07.01 «Управление и автоматизация баз данных», МДК.07.02 «Сертификация информационных систем».</w:t>
      </w:r>
    </w:p>
    <w:p w:rsidR="00B80CBD" w:rsidRPr="0088280E" w:rsidRDefault="00B80CBD" w:rsidP="005D18F8">
      <w:pPr>
        <w:widowControl w:val="0"/>
      </w:pPr>
      <w:r w:rsidRPr="0088280E">
        <w:rPr>
          <w:color w:val="000000"/>
          <w:lang w:bidi="ru-RU"/>
        </w:rPr>
        <w:t xml:space="preserve">Контроль </w:t>
      </w:r>
      <w:proofErr w:type="gramStart"/>
      <w:r w:rsidRPr="0088280E">
        <w:rPr>
          <w:color w:val="000000"/>
          <w:lang w:bidi="ru-RU"/>
        </w:rPr>
        <w:t>умений</w:t>
      </w:r>
      <w:proofErr w:type="gramEnd"/>
      <w:r w:rsidRPr="0088280E">
        <w:rPr>
          <w:color w:val="000000"/>
          <w:lang w:bidi="ru-RU"/>
        </w:rPr>
        <w:t xml:space="preserve"> обучающихся по учебной практике включает в себя </w:t>
      </w:r>
      <w:r w:rsidR="005B404C">
        <w:rPr>
          <w:color w:val="000000"/>
          <w:lang w:bidi="ru-RU"/>
        </w:rPr>
        <w:t xml:space="preserve">текущий контроль и </w:t>
      </w:r>
      <w:r w:rsidRPr="0088280E">
        <w:rPr>
          <w:color w:val="000000"/>
          <w:lang w:bidi="ru-RU"/>
        </w:rPr>
        <w:t xml:space="preserve">промежуточную аттестацию </w:t>
      </w:r>
      <w:r w:rsidR="005B404C">
        <w:rPr>
          <w:color w:val="000000"/>
          <w:lang w:bidi="ru-RU"/>
        </w:rPr>
        <w:t>в форме</w:t>
      </w:r>
      <w:r w:rsidRPr="0088280E">
        <w:rPr>
          <w:color w:val="000000"/>
          <w:lang w:bidi="ru-RU"/>
        </w:rPr>
        <w:t xml:space="preserve"> дифференцированн</w:t>
      </w:r>
      <w:r w:rsidR="005B404C">
        <w:rPr>
          <w:color w:val="000000"/>
          <w:lang w:bidi="ru-RU"/>
        </w:rPr>
        <w:t>ого</w:t>
      </w:r>
      <w:r w:rsidRPr="0088280E">
        <w:rPr>
          <w:color w:val="000000"/>
          <w:lang w:bidi="ru-RU"/>
        </w:rPr>
        <w:t xml:space="preserve"> зачет</w:t>
      </w:r>
      <w:r w:rsidR="005B404C">
        <w:rPr>
          <w:color w:val="000000"/>
          <w:lang w:bidi="ru-RU"/>
        </w:rPr>
        <w:t>а</w:t>
      </w:r>
      <w:r w:rsidR="007716B6">
        <w:rPr>
          <w:color w:val="000000"/>
          <w:lang w:bidi="ru-RU"/>
        </w:rPr>
        <w:t xml:space="preserve"> в </w:t>
      </w:r>
      <w:r w:rsidR="00C37923">
        <w:rPr>
          <w:color w:val="000000"/>
          <w:lang w:bidi="ru-RU"/>
        </w:rPr>
        <w:t>8</w:t>
      </w:r>
      <w:r w:rsidR="007716B6">
        <w:rPr>
          <w:color w:val="000000"/>
          <w:lang w:bidi="ru-RU"/>
        </w:rPr>
        <w:t xml:space="preserve"> семестре</w:t>
      </w:r>
      <w:r w:rsidRPr="0088280E">
        <w:rPr>
          <w:color w:val="000000"/>
          <w:lang w:bidi="ru-RU"/>
        </w:rPr>
        <w:t>.</w:t>
      </w:r>
    </w:p>
    <w:p w:rsidR="00B80CBD" w:rsidRPr="0088280E" w:rsidRDefault="00B80CBD" w:rsidP="005D18F8">
      <w:pPr>
        <w:widowControl w:val="0"/>
      </w:pPr>
      <w:r w:rsidRPr="0088280E">
        <w:rPr>
          <w:color w:val="000000"/>
          <w:lang w:bidi="ru-RU"/>
        </w:rPr>
        <w:t>Текущий контроль осуществляется руководителем практики в ходе выполнения обучающимся всех видов работ, предусмотренных её содержанием. Объектами текущего контроля являются выполнение текущих заданий.</w:t>
      </w:r>
    </w:p>
    <w:p w:rsidR="00B80CBD" w:rsidRDefault="00B80CBD" w:rsidP="005D18F8">
      <w:pPr>
        <w:widowControl w:val="0"/>
        <w:rPr>
          <w:color w:val="000000"/>
          <w:lang w:bidi="ru-RU"/>
        </w:rPr>
      </w:pPr>
      <w:r w:rsidRPr="0088280E">
        <w:rPr>
          <w:color w:val="000000"/>
          <w:lang w:bidi="ru-RU"/>
        </w:rPr>
        <w:t>По завершению практики обучающийся представляет руководителю практики</w:t>
      </w:r>
      <w:r w:rsidR="005B404C">
        <w:rPr>
          <w:color w:val="000000"/>
          <w:lang w:bidi="ru-RU"/>
        </w:rPr>
        <w:t xml:space="preserve"> соответствующий комплект документов</w:t>
      </w:r>
      <w:r w:rsidR="008A2336">
        <w:rPr>
          <w:color w:val="000000"/>
          <w:lang w:bidi="ru-RU"/>
        </w:rPr>
        <w:t>, перечень которых представлен в локальном акте «Положение о практике ЧОУ ПО ККТ», расположенному на официальном сайте техникума в разделе «Студентам» - Практическое обучение.</w:t>
      </w:r>
    </w:p>
    <w:p w:rsidR="00544FDE" w:rsidRPr="0088280E" w:rsidRDefault="00544FDE" w:rsidP="005D18F8">
      <w:pPr>
        <w:widowControl w:val="0"/>
      </w:pPr>
    </w:p>
    <w:p w:rsidR="005D18F8" w:rsidRDefault="005D18F8" w:rsidP="005D18F8">
      <w:pPr>
        <w:pStyle w:val="11"/>
        <w:widowControl w:val="0"/>
        <w:rPr>
          <w:lang w:bidi="ru-RU"/>
        </w:rPr>
      </w:pPr>
      <w:bookmarkStart w:id="20" w:name="_Toc188184528"/>
      <w:r>
        <w:rPr>
          <w:bCs/>
        </w:rPr>
        <w:t xml:space="preserve">Раздел </w:t>
      </w:r>
      <w:r w:rsidR="00D964EB">
        <w:rPr>
          <w:bCs/>
        </w:rPr>
        <w:t>4</w:t>
      </w:r>
      <w:r>
        <w:rPr>
          <w:bCs/>
        </w:rPr>
        <w:t xml:space="preserve">. </w:t>
      </w:r>
      <w:r w:rsidRPr="0088280E">
        <w:rPr>
          <w:lang w:bidi="ru-RU"/>
        </w:rPr>
        <w:t>ОБЩАЯ ХАРАКТЕРИСТИКА РАБОЧЕЙ ПРОГРАММЫ</w:t>
      </w:r>
      <w:r>
        <w:rPr>
          <w:lang w:bidi="ru-RU"/>
        </w:rPr>
        <w:t xml:space="preserve"> производственной </w:t>
      </w:r>
      <w:r w:rsidR="00A9424B">
        <w:rPr>
          <w:lang w:bidi="ru-RU"/>
        </w:rPr>
        <w:t>практики</w:t>
      </w:r>
      <w:bookmarkEnd w:id="20"/>
    </w:p>
    <w:p w:rsidR="005D18F8" w:rsidRDefault="005D18F8" w:rsidP="005D18F8">
      <w:pPr>
        <w:pStyle w:val="11"/>
        <w:widowControl w:val="0"/>
        <w:rPr>
          <w:bCs/>
        </w:rPr>
      </w:pPr>
    </w:p>
    <w:p w:rsidR="005D18F8" w:rsidRDefault="00D964EB" w:rsidP="005D18F8">
      <w:pPr>
        <w:pStyle w:val="21"/>
        <w:widowControl w:val="0"/>
        <w:rPr>
          <w:lang w:bidi="ru-RU"/>
        </w:rPr>
      </w:pPr>
      <w:bookmarkStart w:id="21" w:name="_Toc188184529"/>
      <w:r>
        <w:rPr>
          <w:lang w:bidi="ru-RU"/>
        </w:rPr>
        <w:t>4</w:t>
      </w:r>
      <w:r w:rsidR="005D18F8" w:rsidRPr="0088280E">
        <w:rPr>
          <w:lang w:bidi="ru-RU"/>
        </w:rPr>
        <w:t>.1 Область применения рабочей программы</w:t>
      </w:r>
      <w:r w:rsidR="005D18F8">
        <w:rPr>
          <w:lang w:bidi="ru-RU"/>
        </w:rPr>
        <w:t xml:space="preserve"> производственной </w:t>
      </w:r>
      <w:r w:rsidR="00A9424B">
        <w:rPr>
          <w:lang w:bidi="ru-RU"/>
        </w:rPr>
        <w:t>практики</w:t>
      </w:r>
      <w:bookmarkEnd w:id="21"/>
    </w:p>
    <w:p w:rsidR="005D18F8" w:rsidRDefault="005D18F8" w:rsidP="005D18F8">
      <w:pPr>
        <w:pStyle w:val="21"/>
        <w:widowControl w:val="0"/>
        <w:rPr>
          <w:bCs/>
        </w:rPr>
      </w:pP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Рабочая программа производственной (по профилю специальности) практики (далее программа практики) является частью основной образовательной программы среднего профессионального образования по специальности 09.02.07 Информационные системы и программирование.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Результатом прохождения производственной (по профилю специальности) практики ПП.0</w:t>
      </w:r>
      <w:r w:rsidR="00A6513C">
        <w:rPr>
          <w:color w:val="000000"/>
          <w:lang w:bidi="ru-RU"/>
        </w:rPr>
        <w:t>7</w:t>
      </w:r>
      <w:r w:rsidRPr="005D18F8">
        <w:rPr>
          <w:color w:val="000000"/>
          <w:lang w:bidi="ru-RU"/>
        </w:rPr>
        <w:t>.01 является овладение обучающимися основным видом деятельности</w:t>
      </w:r>
      <w:r w:rsidR="00A6513C" w:rsidRPr="00A6513C">
        <w:rPr>
          <w:color w:val="000000"/>
          <w:lang w:bidi="ru-RU"/>
        </w:rPr>
        <w:t xml:space="preserve"> </w:t>
      </w:r>
      <w:r w:rsidR="00A6513C">
        <w:rPr>
          <w:color w:val="000000"/>
          <w:lang w:bidi="ru-RU"/>
        </w:rPr>
        <w:t xml:space="preserve">- </w:t>
      </w:r>
      <w:proofErr w:type="spellStart"/>
      <w:proofErr w:type="gramStart"/>
      <w:r w:rsidR="00A6513C">
        <w:rPr>
          <w:color w:val="000000"/>
          <w:lang w:bidi="ru-RU"/>
        </w:rPr>
        <w:t>соадминистрированием</w:t>
      </w:r>
      <w:proofErr w:type="spellEnd"/>
      <w:r w:rsidR="00A6513C">
        <w:rPr>
          <w:color w:val="000000"/>
          <w:lang w:bidi="ru-RU"/>
        </w:rPr>
        <w:t xml:space="preserve">  баз</w:t>
      </w:r>
      <w:proofErr w:type="gramEnd"/>
      <w:r w:rsidR="00A6513C">
        <w:rPr>
          <w:color w:val="000000"/>
          <w:lang w:bidi="ru-RU"/>
        </w:rPr>
        <w:t xml:space="preserve"> данных и серверов</w:t>
      </w:r>
      <w:r w:rsidRPr="005D18F8">
        <w:rPr>
          <w:color w:val="000000"/>
          <w:lang w:bidi="ru-RU"/>
        </w:rPr>
        <w:t>, в том числе профессиональными (ПК) и общими (ОК) компетенциями: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ОК 01 Выбирать способы решения задач профессиональной деятельности применительно к различным контекстам</w:t>
      </w:r>
      <w:r w:rsidR="00D119F7">
        <w:rPr>
          <w:color w:val="000000"/>
          <w:lang w:bidi="ru-RU"/>
        </w:rPr>
        <w:t>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 xml:space="preserve">ОК 02 Использовать современные средства поиска, анализа и </w:t>
      </w:r>
      <w:proofErr w:type="gramStart"/>
      <w:r w:rsidRPr="005D18F8">
        <w:rPr>
          <w:color w:val="000000"/>
          <w:lang w:bidi="ru-RU"/>
        </w:rPr>
        <w:t>интерпретации информации</w:t>
      </w:r>
      <w:proofErr w:type="gramEnd"/>
      <w:r w:rsidRPr="005D18F8">
        <w:rPr>
          <w:color w:val="000000"/>
          <w:lang w:bidi="ru-RU"/>
        </w:rPr>
        <w:t xml:space="preserve"> и информационные технологии для выполнения задач профессиональной деятельности</w:t>
      </w:r>
      <w:r w:rsidR="00D119F7">
        <w:rPr>
          <w:color w:val="000000"/>
          <w:lang w:bidi="ru-RU"/>
        </w:rPr>
        <w:t>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ОК 03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  <w:r w:rsidR="00D119F7">
        <w:rPr>
          <w:color w:val="000000"/>
          <w:lang w:bidi="ru-RU"/>
        </w:rPr>
        <w:t>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ОК 04 Эффективно взаимодействовать и работать в коллективе и команде</w:t>
      </w:r>
      <w:r w:rsidR="00D119F7">
        <w:rPr>
          <w:color w:val="000000"/>
          <w:lang w:bidi="ru-RU"/>
        </w:rPr>
        <w:t>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</w:r>
      <w:r w:rsidR="00D119F7">
        <w:rPr>
          <w:color w:val="000000"/>
          <w:lang w:bidi="ru-RU"/>
        </w:rPr>
        <w:t>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ОК 06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</w:r>
      <w:r w:rsidR="00D119F7">
        <w:rPr>
          <w:color w:val="000000"/>
          <w:lang w:bidi="ru-RU"/>
        </w:rPr>
        <w:t>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lastRenderedPageBreak/>
        <w:t>ОК 07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</w:r>
      <w:r w:rsidR="00D119F7">
        <w:rPr>
          <w:color w:val="000000"/>
          <w:lang w:bidi="ru-RU"/>
        </w:rPr>
        <w:t>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ОК 08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  <w:r w:rsidR="00D119F7">
        <w:rPr>
          <w:color w:val="000000"/>
          <w:lang w:bidi="ru-RU"/>
        </w:rPr>
        <w:t>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ОК 09 Пользоваться профессиональной документацией на государственном и иностранном</w:t>
      </w:r>
      <w:r w:rsidR="00D119F7">
        <w:rPr>
          <w:color w:val="000000"/>
          <w:lang w:bidi="ru-RU"/>
        </w:rPr>
        <w:t xml:space="preserve"> </w:t>
      </w:r>
      <w:r w:rsidRPr="005D18F8">
        <w:rPr>
          <w:color w:val="000000"/>
          <w:lang w:bidi="ru-RU"/>
        </w:rPr>
        <w:t>языках.</w:t>
      </w:r>
    </w:p>
    <w:p w:rsidR="00A6513C" w:rsidRPr="00A6513C" w:rsidRDefault="00A6513C" w:rsidP="00A6513C">
      <w:pPr>
        <w:widowControl w:val="0"/>
        <w:rPr>
          <w:color w:val="000000"/>
          <w:lang w:bidi="ru-RU"/>
        </w:rPr>
      </w:pPr>
      <w:r w:rsidRPr="00A6513C">
        <w:rPr>
          <w:color w:val="000000"/>
          <w:lang w:bidi="ru-RU"/>
        </w:rPr>
        <w:t>ПК 7.1.</w:t>
      </w:r>
      <w:r>
        <w:rPr>
          <w:color w:val="000000"/>
          <w:lang w:bidi="ru-RU"/>
        </w:rPr>
        <w:t xml:space="preserve"> </w:t>
      </w:r>
      <w:r w:rsidRPr="00A6513C">
        <w:rPr>
          <w:color w:val="000000"/>
          <w:lang w:bidi="ru-RU"/>
        </w:rPr>
        <w:t>Выявлять технические проблемы, возникающие в процессе эксплуатации баз данных и серверов.</w:t>
      </w:r>
    </w:p>
    <w:p w:rsidR="00A6513C" w:rsidRPr="00A6513C" w:rsidRDefault="00A6513C" w:rsidP="00A6513C">
      <w:pPr>
        <w:widowControl w:val="0"/>
        <w:rPr>
          <w:color w:val="000000"/>
          <w:lang w:bidi="ru-RU"/>
        </w:rPr>
      </w:pPr>
      <w:r w:rsidRPr="00A6513C">
        <w:rPr>
          <w:color w:val="000000"/>
          <w:lang w:bidi="ru-RU"/>
        </w:rPr>
        <w:t>ПК 7.2.</w:t>
      </w:r>
      <w:r>
        <w:rPr>
          <w:color w:val="000000"/>
          <w:lang w:bidi="ru-RU"/>
        </w:rPr>
        <w:t xml:space="preserve"> </w:t>
      </w:r>
      <w:r w:rsidRPr="00A6513C">
        <w:rPr>
          <w:color w:val="000000"/>
          <w:lang w:bidi="ru-RU"/>
        </w:rPr>
        <w:t>Осуществлять администрирование отдельных компонент серверов.</w:t>
      </w:r>
    </w:p>
    <w:p w:rsidR="00A6513C" w:rsidRPr="00A6513C" w:rsidRDefault="00A6513C" w:rsidP="00A6513C">
      <w:pPr>
        <w:widowControl w:val="0"/>
        <w:rPr>
          <w:color w:val="000000"/>
          <w:lang w:bidi="ru-RU"/>
        </w:rPr>
      </w:pPr>
      <w:r w:rsidRPr="00A6513C">
        <w:rPr>
          <w:color w:val="000000"/>
          <w:lang w:bidi="ru-RU"/>
        </w:rPr>
        <w:t>ПК 7.3.</w:t>
      </w:r>
      <w:r>
        <w:rPr>
          <w:color w:val="000000"/>
          <w:lang w:bidi="ru-RU"/>
        </w:rPr>
        <w:t xml:space="preserve"> </w:t>
      </w:r>
      <w:r w:rsidRPr="00A6513C">
        <w:rPr>
          <w:color w:val="000000"/>
          <w:lang w:bidi="ru-RU"/>
        </w:rPr>
        <w:t>Формировать требования к конфигурации локальных компьютерных сетей и серверного оборудования, необходимые для работы баз данных и серверов.</w:t>
      </w:r>
    </w:p>
    <w:p w:rsidR="00A6513C" w:rsidRPr="00A6513C" w:rsidRDefault="00A6513C" w:rsidP="00A6513C">
      <w:pPr>
        <w:widowControl w:val="0"/>
        <w:rPr>
          <w:color w:val="000000"/>
          <w:lang w:bidi="ru-RU"/>
        </w:rPr>
      </w:pPr>
      <w:r w:rsidRPr="00A6513C">
        <w:rPr>
          <w:color w:val="000000"/>
          <w:lang w:bidi="ru-RU"/>
        </w:rPr>
        <w:t>ПК 7.4.</w:t>
      </w:r>
      <w:r>
        <w:rPr>
          <w:color w:val="000000"/>
          <w:lang w:bidi="ru-RU"/>
        </w:rPr>
        <w:t xml:space="preserve"> </w:t>
      </w:r>
      <w:r w:rsidRPr="00A6513C">
        <w:rPr>
          <w:color w:val="000000"/>
          <w:lang w:bidi="ru-RU"/>
        </w:rPr>
        <w:t>Осуществлять администрирование баз данных в рамках своей компетенции.</w:t>
      </w:r>
    </w:p>
    <w:p w:rsidR="005D18F8" w:rsidRPr="005D18F8" w:rsidRDefault="00A6513C" w:rsidP="00A6513C">
      <w:pPr>
        <w:widowControl w:val="0"/>
        <w:rPr>
          <w:color w:val="000000"/>
          <w:lang w:bidi="ru-RU"/>
        </w:rPr>
      </w:pPr>
      <w:r w:rsidRPr="00A6513C">
        <w:rPr>
          <w:color w:val="000000"/>
          <w:lang w:bidi="ru-RU"/>
        </w:rPr>
        <w:t>ПК 7.5.</w:t>
      </w:r>
      <w:r>
        <w:rPr>
          <w:color w:val="000000"/>
          <w:lang w:bidi="ru-RU"/>
        </w:rPr>
        <w:t xml:space="preserve"> </w:t>
      </w:r>
      <w:r w:rsidRPr="00A6513C">
        <w:rPr>
          <w:color w:val="000000"/>
          <w:lang w:bidi="ru-RU"/>
        </w:rPr>
        <w:t>Проводить аудит систем безопасности баз данных и серверов, с использованием регламентов по защите информации.</w:t>
      </w:r>
    </w:p>
    <w:p w:rsidR="005D18F8" w:rsidRDefault="005D18F8" w:rsidP="005D18F8">
      <w:pPr>
        <w:widowControl w:val="0"/>
        <w:rPr>
          <w:b/>
          <w:bCs/>
          <w:color w:val="000000"/>
          <w:lang w:bidi="ru-RU"/>
        </w:rPr>
      </w:pPr>
      <w:bookmarkStart w:id="22" w:name="bookmark2"/>
    </w:p>
    <w:p w:rsidR="00B72170" w:rsidRDefault="00D964EB" w:rsidP="009C4825">
      <w:pPr>
        <w:pStyle w:val="21"/>
        <w:rPr>
          <w:lang w:bidi="ru-RU"/>
        </w:rPr>
      </w:pPr>
      <w:bookmarkStart w:id="23" w:name="_Toc188184530"/>
      <w:r>
        <w:rPr>
          <w:lang w:bidi="ru-RU"/>
        </w:rPr>
        <w:t>4</w:t>
      </w:r>
      <w:r w:rsidR="005D18F8" w:rsidRPr="005D18F8">
        <w:rPr>
          <w:lang w:bidi="ru-RU"/>
        </w:rPr>
        <w:t xml:space="preserve">.2. </w:t>
      </w:r>
      <w:bookmarkEnd w:id="22"/>
      <w:r w:rsidR="009C4825">
        <w:rPr>
          <w:lang w:bidi="ru-RU"/>
        </w:rPr>
        <w:t>Т</w:t>
      </w:r>
      <w:r w:rsidR="009C4825" w:rsidRPr="0088280E">
        <w:rPr>
          <w:lang w:bidi="ru-RU"/>
        </w:rPr>
        <w:t xml:space="preserve">ребования к результатам освоения </w:t>
      </w:r>
      <w:r w:rsidR="009C4825">
        <w:rPr>
          <w:lang w:bidi="ru-RU"/>
        </w:rPr>
        <w:t>производственной</w:t>
      </w:r>
      <w:r w:rsidR="009C4825" w:rsidRPr="0088280E">
        <w:rPr>
          <w:lang w:bidi="ru-RU"/>
        </w:rPr>
        <w:t xml:space="preserve"> практики</w:t>
      </w:r>
      <w:bookmarkEnd w:id="23"/>
    </w:p>
    <w:p w:rsidR="009C4825" w:rsidRPr="005D18F8" w:rsidRDefault="009C4825" w:rsidP="009C4825">
      <w:pPr>
        <w:pStyle w:val="21"/>
        <w:rPr>
          <w:b w:val="0"/>
          <w:bCs/>
          <w:color w:val="000000"/>
          <w:lang w:bidi="ru-RU"/>
        </w:rPr>
      </w:pP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Производственная практика направлена на:</w:t>
      </w:r>
    </w:p>
    <w:p w:rsidR="005D18F8" w:rsidRPr="005D18F8" w:rsidRDefault="005D18F8" w:rsidP="005A355B">
      <w:pPr>
        <w:widowControl w:val="0"/>
        <w:numPr>
          <w:ilvl w:val="0"/>
          <w:numId w:val="36"/>
        </w:numPr>
        <w:tabs>
          <w:tab w:val="left" w:pos="851"/>
        </w:tabs>
        <w:rPr>
          <w:color w:val="000000"/>
          <w:lang w:bidi="ru-RU"/>
        </w:rPr>
      </w:pPr>
      <w:r w:rsidRPr="005D18F8">
        <w:rPr>
          <w:color w:val="000000"/>
          <w:lang w:bidi="ru-RU"/>
        </w:rPr>
        <w:t xml:space="preserve">формирование у </w:t>
      </w:r>
      <w:r w:rsidR="00B72170">
        <w:rPr>
          <w:color w:val="000000"/>
          <w:lang w:bidi="ru-RU"/>
        </w:rPr>
        <w:t>обучающихся</w:t>
      </w:r>
      <w:r w:rsidRPr="005D18F8">
        <w:rPr>
          <w:color w:val="000000"/>
          <w:lang w:bidi="ru-RU"/>
        </w:rPr>
        <w:t xml:space="preserve"> практических профессиональных умений, приобретение первоначального практического опыта;</w:t>
      </w:r>
    </w:p>
    <w:p w:rsidR="005D18F8" w:rsidRPr="005D18F8" w:rsidRDefault="005D18F8" w:rsidP="005A355B">
      <w:pPr>
        <w:widowControl w:val="0"/>
        <w:numPr>
          <w:ilvl w:val="0"/>
          <w:numId w:val="36"/>
        </w:numPr>
        <w:tabs>
          <w:tab w:val="left" w:pos="851"/>
        </w:tabs>
        <w:rPr>
          <w:color w:val="000000"/>
          <w:lang w:bidi="ru-RU"/>
        </w:rPr>
      </w:pPr>
      <w:r w:rsidRPr="005D18F8">
        <w:rPr>
          <w:color w:val="000000"/>
          <w:lang w:bidi="ru-RU"/>
        </w:rPr>
        <w:t>закрепление теоретических знаний, полученными студентами в процессе обучения профессиональных модулей;</w:t>
      </w:r>
    </w:p>
    <w:p w:rsidR="005D18F8" w:rsidRPr="005D18F8" w:rsidRDefault="005D18F8" w:rsidP="005A355B">
      <w:pPr>
        <w:widowControl w:val="0"/>
        <w:numPr>
          <w:ilvl w:val="0"/>
          <w:numId w:val="36"/>
        </w:numPr>
        <w:tabs>
          <w:tab w:val="left" w:pos="851"/>
        </w:tabs>
        <w:rPr>
          <w:color w:val="000000"/>
          <w:lang w:bidi="ru-RU"/>
        </w:rPr>
      </w:pPr>
      <w:r w:rsidRPr="005D18F8">
        <w:rPr>
          <w:color w:val="000000"/>
          <w:lang w:bidi="ru-RU"/>
        </w:rPr>
        <w:t>углубление первоначального профессионального опыта студента, развития общих и профессиональных компетенций, проверку его готовности к самостоятельной трудовой деятельности;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- сбор, систематизация и обобщение практического материала (в том числе) для использования в выпускной квалификационной работе.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 xml:space="preserve">С целью овладения указанным основным видом профессиональной деятельности и соответствующими профессиональными компетенциями, общими компетенциями обучающийся в ходе освоения учебной и производственной практики должен </w:t>
      </w:r>
      <w:r w:rsidRPr="005D18F8">
        <w:rPr>
          <w:b/>
          <w:bCs/>
          <w:color w:val="000000"/>
          <w:lang w:bidi="ru-RU"/>
        </w:rPr>
        <w:t>иметь практический опыт</w:t>
      </w:r>
      <w:r w:rsidRPr="005D18F8">
        <w:rPr>
          <w:color w:val="000000"/>
          <w:lang w:bidi="ru-RU"/>
        </w:rPr>
        <w:t>:</w:t>
      </w:r>
    </w:p>
    <w:p w:rsidR="005A355B" w:rsidRPr="005A355B" w:rsidRDefault="005A355B" w:rsidP="0039542B">
      <w:pPr>
        <w:widowControl w:val="0"/>
        <w:numPr>
          <w:ilvl w:val="0"/>
          <w:numId w:val="36"/>
        </w:numPr>
        <w:tabs>
          <w:tab w:val="left" w:pos="851"/>
        </w:tabs>
        <w:rPr>
          <w:color w:val="000000"/>
          <w:lang w:bidi="ru-RU"/>
        </w:rPr>
      </w:pPr>
      <w:r w:rsidRPr="005A355B">
        <w:rPr>
          <w:color w:val="000000"/>
          <w:lang w:bidi="ru-RU"/>
        </w:rPr>
        <w:t>создания и проектирования баз данных (умение разрабатывать концептуальные, логические и физические модели данных</w:t>
      </w:r>
      <w:r>
        <w:rPr>
          <w:color w:val="000000"/>
          <w:lang w:bidi="ru-RU"/>
        </w:rPr>
        <w:t>;</w:t>
      </w:r>
      <w:r w:rsidRPr="005A355B">
        <w:rPr>
          <w:color w:val="000000"/>
          <w:lang w:bidi="ru-RU"/>
        </w:rPr>
        <w:t xml:space="preserve"> опыт создания ER-моделей для визуализации структуры базы данных;</w:t>
      </w:r>
      <w:r>
        <w:rPr>
          <w:color w:val="000000"/>
          <w:lang w:bidi="ru-RU"/>
        </w:rPr>
        <w:t xml:space="preserve"> н</w:t>
      </w:r>
      <w:r w:rsidRPr="005A355B">
        <w:rPr>
          <w:color w:val="000000"/>
          <w:lang w:bidi="ru-RU"/>
        </w:rPr>
        <w:t>авыки проектирования объектов базы данных с учетом требований предметной области</w:t>
      </w:r>
      <w:r>
        <w:rPr>
          <w:color w:val="000000"/>
          <w:lang w:bidi="ru-RU"/>
        </w:rPr>
        <w:t>);</w:t>
      </w:r>
    </w:p>
    <w:p w:rsidR="005A355B" w:rsidRDefault="005A355B" w:rsidP="0039542B">
      <w:pPr>
        <w:widowControl w:val="0"/>
        <w:numPr>
          <w:ilvl w:val="0"/>
          <w:numId w:val="36"/>
        </w:numPr>
        <w:tabs>
          <w:tab w:val="left" w:pos="851"/>
        </w:tabs>
        <w:rPr>
          <w:color w:val="000000"/>
          <w:lang w:bidi="ru-RU"/>
        </w:rPr>
      </w:pPr>
      <w:r w:rsidRPr="005A355B">
        <w:rPr>
          <w:color w:val="000000"/>
          <w:lang w:bidi="ru-RU"/>
        </w:rPr>
        <w:t xml:space="preserve">работы с SQL (опыт выполнения запросов на языке SQL для извлечения, обновления и удаления данных; умение создавать сложные запросы, включая подзапросы и объединения таблиц; </w:t>
      </w:r>
      <w:r>
        <w:rPr>
          <w:color w:val="000000"/>
          <w:lang w:bidi="ru-RU"/>
        </w:rPr>
        <w:t>н</w:t>
      </w:r>
      <w:r w:rsidRPr="005A355B">
        <w:rPr>
          <w:color w:val="000000"/>
          <w:lang w:bidi="ru-RU"/>
        </w:rPr>
        <w:t>авыки разработки хранимых процедур и триггеров для автоматизации процессов работы с данными</w:t>
      </w:r>
      <w:r>
        <w:rPr>
          <w:color w:val="000000"/>
          <w:lang w:bidi="ru-RU"/>
        </w:rPr>
        <w:t>);</w:t>
      </w:r>
    </w:p>
    <w:p w:rsidR="00DA5BC5" w:rsidRPr="00DA5BC5" w:rsidRDefault="00DA5BC5" w:rsidP="0039542B">
      <w:pPr>
        <w:widowControl w:val="0"/>
        <w:numPr>
          <w:ilvl w:val="0"/>
          <w:numId w:val="36"/>
        </w:numPr>
        <w:tabs>
          <w:tab w:val="left" w:pos="851"/>
        </w:tabs>
        <w:rPr>
          <w:color w:val="000000"/>
          <w:lang w:bidi="ru-RU"/>
        </w:rPr>
      </w:pPr>
      <w:r w:rsidRPr="00DA5BC5">
        <w:rPr>
          <w:color w:val="000000"/>
          <w:lang w:bidi="ru-RU"/>
        </w:rPr>
        <w:t>настройки сетевых компонентов: практические навыки настройки сетевых адаптеров для обеспечения доступа к базам данных;</w:t>
      </w:r>
      <w:r>
        <w:rPr>
          <w:color w:val="000000"/>
          <w:lang w:bidi="ru-RU"/>
        </w:rPr>
        <w:t xml:space="preserve"> о</w:t>
      </w:r>
      <w:r w:rsidRPr="00DA5BC5">
        <w:rPr>
          <w:color w:val="000000"/>
          <w:lang w:bidi="ru-RU"/>
        </w:rPr>
        <w:t>пыт настройки межсетевого взаимодействия для обеспечен</w:t>
      </w:r>
      <w:r>
        <w:rPr>
          <w:color w:val="000000"/>
          <w:lang w:bidi="ru-RU"/>
        </w:rPr>
        <w:t>ия безопасного доступа к данным;</w:t>
      </w:r>
    </w:p>
    <w:p w:rsidR="005A355B" w:rsidRPr="005A355B" w:rsidRDefault="005A355B" w:rsidP="0039542B">
      <w:pPr>
        <w:widowControl w:val="0"/>
        <w:numPr>
          <w:ilvl w:val="0"/>
          <w:numId w:val="36"/>
        </w:numPr>
        <w:tabs>
          <w:tab w:val="left" w:pos="851"/>
        </w:tabs>
        <w:rPr>
          <w:color w:val="000000"/>
          <w:lang w:bidi="ru-RU"/>
        </w:rPr>
      </w:pPr>
      <w:r w:rsidRPr="005A355B">
        <w:rPr>
          <w:color w:val="000000"/>
          <w:lang w:bidi="ru-RU"/>
        </w:rPr>
        <w:t>администрирования баз данных (умение осуществлять администрирование баз данных, включая создание резервных копий и восстановление данных; опыт мониторинга нагрузки на сервер и оптимизации производительности баз данных</w:t>
      </w:r>
      <w:r>
        <w:rPr>
          <w:color w:val="000000"/>
          <w:lang w:bidi="ru-RU"/>
        </w:rPr>
        <w:t>);</w:t>
      </w:r>
    </w:p>
    <w:p w:rsidR="005A355B" w:rsidRDefault="005A355B" w:rsidP="0039542B">
      <w:pPr>
        <w:widowControl w:val="0"/>
        <w:numPr>
          <w:ilvl w:val="0"/>
          <w:numId w:val="36"/>
        </w:numPr>
        <w:tabs>
          <w:tab w:val="left" w:pos="851"/>
        </w:tabs>
        <w:rPr>
          <w:color w:val="000000"/>
          <w:lang w:bidi="ru-RU"/>
        </w:rPr>
      </w:pPr>
      <w:r w:rsidRPr="005A355B">
        <w:rPr>
          <w:color w:val="000000"/>
          <w:lang w:bidi="ru-RU"/>
        </w:rPr>
        <w:t>обеспечения безопасности данных (навыки разработки политики безопасности для SQL сервера, включая управление правами доступа пользователей; опыт проведения аудита систем безопасности баз данных и серверов</w:t>
      </w:r>
      <w:r>
        <w:rPr>
          <w:color w:val="000000"/>
          <w:lang w:bidi="ru-RU"/>
        </w:rPr>
        <w:t>)</w:t>
      </w:r>
      <w:r w:rsidRPr="005A355B">
        <w:rPr>
          <w:color w:val="000000"/>
          <w:lang w:bidi="ru-RU"/>
        </w:rPr>
        <w:t xml:space="preserve">; </w:t>
      </w:r>
    </w:p>
    <w:p w:rsidR="005A355B" w:rsidRPr="005A355B" w:rsidRDefault="005A355B" w:rsidP="0039542B">
      <w:pPr>
        <w:widowControl w:val="0"/>
        <w:numPr>
          <w:ilvl w:val="0"/>
          <w:numId w:val="36"/>
        </w:numPr>
        <w:tabs>
          <w:tab w:val="left" w:pos="851"/>
        </w:tabs>
        <w:rPr>
          <w:color w:val="000000"/>
          <w:lang w:bidi="ru-RU"/>
        </w:rPr>
      </w:pPr>
      <w:r w:rsidRPr="005A355B">
        <w:rPr>
          <w:color w:val="000000"/>
          <w:lang w:bidi="ru-RU"/>
        </w:rPr>
        <w:t xml:space="preserve">анализа и решения технических проблем (умение выявлять технические проблемы, возникающие в процессе эксплуатации баз данных и серверов; </w:t>
      </w:r>
      <w:r>
        <w:rPr>
          <w:color w:val="000000"/>
          <w:lang w:bidi="ru-RU"/>
        </w:rPr>
        <w:t>н</w:t>
      </w:r>
      <w:r w:rsidRPr="005A355B">
        <w:rPr>
          <w:color w:val="000000"/>
          <w:lang w:bidi="ru-RU"/>
        </w:rPr>
        <w:t xml:space="preserve">авыки анализа причин </w:t>
      </w:r>
      <w:r w:rsidRPr="005A355B">
        <w:rPr>
          <w:color w:val="000000"/>
          <w:lang w:bidi="ru-RU"/>
        </w:rPr>
        <w:lastRenderedPageBreak/>
        <w:t>неисправностей и разработка рекомендаций по их устранению</w:t>
      </w:r>
      <w:r>
        <w:rPr>
          <w:color w:val="000000"/>
          <w:lang w:bidi="ru-RU"/>
        </w:rPr>
        <w:t>);</w:t>
      </w:r>
    </w:p>
    <w:p w:rsidR="005D18F8" w:rsidRPr="005A355B" w:rsidRDefault="005A355B" w:rsidP="005A355B">
      <w:pPr>
        <w:widowControl w:val="0"/>
        <w:numPr>
          <w:ilvl w:val="0"/>
          <w:numId w:val="36"/>
        </w:numPr>
        <w:tabs>
          <w:tab w:val="left" w:pos="851"/>
        </w:tabs>
        <w:rPr>
          <w:color w:val="000000"/>
          <w:lang w:bidi="ru-RU"/>
        </w:rPr>
      </w:pPr>
      <w:r w:rsidRPr="005A355B">
        <w:rPr>
          <w:color w:val="000000"/>
          <w:lang w:bidi="ru-RU"/>
        </w:rPr>
        <w:t xml:space="preserve">составления документации и отчетности (опыт подготовки технической документации, включая описание архитектуры базы данных и инструкции по эксплуатации; </w:t>
      </w:r>
      <w:r>
        <w:rPr>
          <w:color w:val="000000"/>
          <w:lang w:bidi="ru-RU"/>
        </w:rPr>
        <w:t>н</w:t>
      </w:r>
      <w:r w:rsidRPr="005A355B">
        <w:rPr>
          <w:color w:val="000000"/>
          <w:lang w:bidi="ru-RU"/>
        </w:rPr>
        <w:t>авыки ведения отчетности о выполненных работах в процессе практики</w:t>
      </w:r>
      <w:r>
        <w:rPr>
          <w:color w:val="000000"/>
          <w:lang w:bidi="ru-RU"/>
        </w:rPr>
        <w:t>)</w:t>
      </w:r>
      <w:r w:rsidRPr="005A355B">
        <w:rPr>
          <w:color w:val="000000"/>
          <w:lang w:bidi="ru-RU"/>
        </w:rPr>
        <w:t>.</w:t>
      </w:r>
    </w:p>
    <w:p w:rsidR="00B72170" w:rsidRPr="005D18F8" w:rsidRDefault="00B72170" w:rsidP="00B72170">
      <w:pPr>
        <w:widowControl w:val="0"/>
        <w:tabs>
          <w:tab w:val="left" w:pos="1527"/>
        </w:tabs>
        <w:ind w:left="709" w:firstLine="0"/>
        <w:rPr>
          <w:color w:val="000000"/>
          <w:lang w:bidi="ru-RU"/>
        </w:rPr>
      </w:pPr>
    </w:p>
    <w:p w:rsidR="005D18F8" w:rsidRDefault="00D964EB" w:rsidP="00B72170">
      <w:pPr>
        <w:pStyle w:val="21"/>
        <w:rPr>
          <w:lang w:bidi="ru-RU"/>
        </w:rPr>
      </w:pPr>
      <w:bookmarkStart w:id="24" w:name="_Toc188184531"/>
      <w:r>
        <w:rPr>
          <w:lang w:bidi="ru-RU"/>
        </w:rPr>
        <w:t>4</w:t>
      </w:r>
      <w:r w:rsidR="00B72170">
        <w:rPr>
          <w:lang w:bidi="ru-RU"/>
        </w:rPr>
        <w:t>.3 К</w:t>
      </w:r>
      <w:r w:rsidR="005D18F8" w:rsidRPr="005D18F8">
        <w:rPr>
          <w:lang w:bidi="ru-RU"/>
        </w:rPr>
        <w:t xml:space="preserve">оличество часов на освоение программы </w:t>
      </w:r>
      <w:r w:rsidR="00A9424B">
        <w:rPr>
          <w:lang w:bidi="ru-RU"/>
        </w:rPr>
        <w:t xml:space="preserve">производственной </w:t>
      </w:r>
      <w:r w:rsidR="005D18F8" w:rsidRPr="005D18F8">
        <w:rPr>
          <w:lang w:bidi="ru-RU"/>
        </w:rPr>
        <w:t>практики</w:t>
      </w:r>
      <w:bookmarkEnd w:id="24"/>
    </w:p>
    <w:p w:rsidR="00B72170" w:rsidRPr="005D18F8" w:rsidRDefault="00B72170" w:rsidP="00B72170">
      <w:pPr>
        <w:pStyle w:val="21"/>
        <w:rPr>
          <w:lang w:bidi="ru-RU"/>
        </w:rPr>
      </w:pP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 xml:space="preserve">Рабочая программа практики рассчитана на прохождение </w:t>
      </w:r>
      <w:r w:rsidR="00B72170">
        <w:rPr>
          <w:color w:val="000000"/>
          <w:lang w:bidi="ru-RU"/>
        </w:rPr>
        <w:t>обучающимися</w:t>
      </w:r>
      <w:r w:rsidRPr="005D18F8">
        <w:rPr>
          <w:color w:val="000000"/>
          <w:lang w:bidi="ru-RU"/>
        </w:rPr>
        <w:t xml:space="preserve"> практики в объеме </w:t>
      </w:r>
      <w:r w:rsidR="00007B7A">
        <w:rPr>
          <w:color w:val="000000"/>
          <w:lang w:bidi="ru-RU"/>
        </w:rPr>
        <w:t>108</w:t>
      </w:r>
      <w:r w:rsidRPr="005D18F8">
        <w:rPr>
          <w:color w:val="000000"/>
          <w:lang w:bidi="ru-RU"/>
        </w:rPr>
        <w:t xml:space="preserve"> час</w:t>
      </w:r>
      <w:r w:rsidR="00007B7A">
        <w:rPr>
          <w:color w:val="000000"/>
          <w:lang w:bidi="ru-RU"/>
        </w:rPr>
        <w:t>ов</w:t>
      </w:r>
      <w:r w:rsidRPr="005D18F8">
        <w:rPr>
          <w:color w:val="000000"/>
          <w:lang w:bidi="ru-RU"/>
        </w:rPr>
        <w:t>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Вид аттестации - дифференцированный зачет</w:t>
      </w:r>
      <w:r w:rsidR="00B72170">
        <w:rPr>
          <w:color w:val="000000"/>
          <w:lang w:bidi="ru-RU"/>
        </w:rPr>
        <w:t xml:space="preserve"> </w:t>
      </w:r>
      <w:r w:rsidR="005A3FF6">
        <w:rPr>
          <w:color w:val="000000"/>
          <w:lang w:bidi="ru-RU"/>
        </w:rPr>
        <w:t>в 8</w:t>
      </w:r>
      <w:r w:rsidR="00B72170">
        <w:rPr>
          <w:color w:val="000000"/>
          <w:lang w:bidi="ru-RU"/>
        </w:rPr>
        <w:t xml:space="preserve"> семестре</w:t>
      </w:r>
      <w:r w:rsidRPr="005D18F8">
        <w:rPr>
          <w:color w:val="000000"/>
          <w:lang w:bidi="ru-RU"/>
        </w:rPr>
        <w:t>.</w:t>
      </w:r>
    </w:p>
    <w:p w:rsidR="00D964EB" w:rsidRDefault="00D964EB">
      <w:pPr>
        <w:spacing w:after="200" w:line="276" w:lineRule="auto"/>
        <w:ind w:firstLine="0"/>
        <w:jc w:val="left"/>
        <w:rPr>
          <w:b/>
          <w:bCs/>
        </w:rPr>
      </w:pPr>
    </w:p>
    <w:p w:rsidR="00B72170" w:rsidRDefault="00D964EB" w:rsidP="00A9424B">
      <w:pPr>
        <w:pStyle w:val="11"/>
      </w:pPr>
      <w:bookmarkStart w:id="25" w:name="_Toc188184532"/>
      <w:r>
        <w:rPr>
          <w:bCs/>
        </w:rPr>
        <w:t>5</w:t>
      </w:r>
      <w:r w:rsidR="00B72170">
        <w:rPr>
          <w:bCs/>
        </w:rPr>
        <w:t xml:space="preserve">. </w:t>
      </w:r>
      <w:r w:rsidR="00B72170">
        <w:t>СТРУКТУРА И СОДЕРЖАНИЕ ПРОИЗВОДСТВЕННОЙ ПРАКТИКИ</w:t>
      </w:r>
      <w:bookmarkEnd w:id="25"/>
    </w:p>
    <w:p w:rsidR="00B72170" w:rsidRDefault="00B72170" w:rsidP="005D18F8">
      <w:pPr>
        <w:pStyle w:val="21"/>
        <w:widowControl w:val="0"/>
        <w:rPr>
          <w:bCs/>
        </w:rPr>
      </w:pPr>
    </w:p>
    <w:p w:rsidR="00B72170" w:rsidRDefault="00D964EB" w:rsidP="00B72170">
      <w:pPr>
        <w:pStyle w:val="21"/>
      </w:pPr>
      <w:bookmarkStart w:id="26" w:name="_Toc188184533"/>
      <w:r>
        <w:t>5</w:t>
      </w:r>
      <w:r w:rsidR="00B72170">
        <w:t>.1 Тематический план производственной практики</w:t>
      </w:r>
      <w:bookmarkEnd w:id="26"/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2"/>
        <w:gridCol w:w="1470"/>
      </w:tblGrid>
      <w:tr w:rsidR="00B72170" w:rsidRPr="00B72170" w:rsidTr="00B72170">
        <w:trPr>
          <w:trHeight w:hRule="exact" w:val="566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72170" w:rsidRPr="00B72170" w:rsidRDefault="00B72170" w:rsidP="00B72170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9B7928">
              <w:rPr>
                <w:b/>
                <w:bCs/>
                <w:color w:val="000000"/>
                <w:lang w:bidi="ru-RU"/>
              </w:rPr>
              <w:t>Тематика и вид работ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B72170" w:rsidRDefault="00B72170" w:rsidP="00B72170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9B7928">
              <w:rPr>
                <w:b/>
                <w:bCs/>
                <w:color w:val="000000"/>
                <w:lang w:bidi="ru-RU"/>
              </w:rPr>
              <w:t>Количество</w:t>
            </w:r>
          </w:p>
          <w:p w:rsidR="00B72170" w:rsidRPr="00B72170" w:rsidRDefault="00B72170" w:rsidP="00B72170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9B7928">
              <w:rPr>
                <w:b/>
                <w:bCs/>
                <w:color w:val="000000"/>
                <w:lang w:bidi="ru-RU"/>
              </w:rPr>
              <w:t>часов</w:t>
            </w:r>
          </w:p>
        </w:tc>
      </w:tr>
      <w:tr w:rsidR="00B72170" w:rsidRPr="00B72170" w:rsidTr="00B72170">
        <w:trPr>
          <w:trHeight w:hRule="exact" w:val="361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72170" w:rsidRPr="00B72170" w:rsidRDefault="00A9424B" w:rsidP="005A3FF6">
            <w:pPr>
              <w:widowControl w:val="0"/>
              <w:ind w:firstLine="0"/>
              <w:jc w:val="left"/>
              <w:rPr>
                <w:color w:val="000000"/>
                <w:lang w:bidi="ru-RU"/>
              </w:rPr>
            </w:pPr>
            <w:r>
              <w:rPr>
                <w:b/>
                <w:bCs/>
                <w:color w:val="000000"/>
                <w:lang w:bidi="ru-RU"/>
              </w:rPr>
              <w:t>ПП.</w:t>
            </w:r>
            <w:r w:rsidR="00B72170" w:rsidRPr="009B7928">
              <w:rPr>
                <w:b/>
                <w:bCs/>
                <w:color w:val="000000"/>
                <w:lang w:bidi="ru-RU"/>
              </w:rPr>
              <w:t>0</w:t>
            </w:r>
            <w:r w:rsidR="005A3FF6">
              <w:rPr>
                <w:b/>
                <w:bCs/>
                <w:color w:val="000000"/>
                <w:lang w:bidi="ru-RU"/>
              </w:rPr>
              <w:t>7</w:t>
            </w:r>
            <w:r>
              <w:rPr>
                <w:b/>
                <w:bCs/>
                <w:color w:val="000000"/>
                <w:lang w:bidi="ru-RU"/>
              </w:rPr>
              <w:t>.01</w:t>
            </w:r>
            <w:r w:rsidR="00B72170" w:rsidRPr="009B7928">
              <w:rPr>
                <w:b/>
                <w:bCs/>
                <w:color w:val="000000"/>
                <w:lang w:bidi="ru-RU"/>
              </w:rPr>
              <w:t xml:space="preserve"> Производственная практика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5A3FF6" w:rsidRDefault="00007B7A" w:rsidP="00007B7A">
            <w:pPr>
              <w:widowControl w:val="0"/>
              <w:ind w:firstLine="0"/>
              <w:jc w:val="center"/>
              <w:rPr>
                <w:b/>
                <w:color w:val="000000"/>
                <w:lang w:bidi="ru-RU"/>
              </w:rPr>
            </w:pPr>
            <w:r>
              <w:rPr>
                <w:b/>
                <w:color w:val="000000"/>
                <w:lang w:bidi="ru-RU"/>
              </w:rPr>
              <w:t>108</w:t>
            </w:r>
          </w:p>
        </w:tc>
      </w:tr>
      <w:tr w:rsidR="00B72170" w:rsidRPr="00B72170" w:rsidTr="00B72170">
        <w:trPr>
          <w:trHeight w:hRule="exact" w:val="296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72170" w:rsidRPr="00B72170" w:rsidRDefault="005A3FF6" w:rsidP="00FE0087">
            <w:pPr>
              <w:widowControl w:val="0"/>
              <w:ind w:firstLine="0"/>
              <w:jc w:val="left"/>
              <w:rPr>
                <w:b/>
                <w:color w:val="000000"/>
                <w:lang w:bidi="ru-RU"/>
              </w:rPr>
            </w:pPr>
            <w:r w:rsidRPr="005A3FF6">
              <w:rPr>
                <w:b/>
                <w:iCs/>
                <w:color w:val="000000"/>
                <w:lang w:bidi="ru-RU"/>
              </w:rPr>
              <w:t xml:space="preserve">ПК 7.1 – </w:t>
            </w:r>
            <w:r w:rsidR="00FE0087">
              <w:rPr>
                <w:b/>
                <w:iCs/>
                <w:color w:val="000000"/>
                <w:lang w:bidi="ru-RU"/>
              </w:rPr>
              <w:t>п</w:t>
            </w:r>
            <w:r w:rsidRPr="005A3FF6">
              <w:rPr>
                <w:b/>
                <w:iCs/>
                <w:color w:val="000000"/>
                <w:lang w:bidi="ru-RU"/>
              </w:rPr>
              <w:t>роектирова</w:t>
            </w:r>
            <w:r>
              <w:rPr>
                <w:b/>
                <w:iCs/>
                <w:color w:val="000000"/>
                <w:lang w:bidi="ru-RU"/>
              </w:rPr>
              <w:t>ние</w:t>
            </w:r>
            <w:r w:rsidRPr="005A3FF6">
              <w:rPr>
                <w:b/>
                <w:iCs/>
                <w:color w:val="000000"/>
                <w:lang w:bidi="ru-RU"/>
              </w:rPr>
              <w:t xml:space="preserve"> баз данных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B72170" w:rsidRDefault="001B73C1" w:rsidP="005A3FF6">
            <w:pPr>
              <w:widowControl w:val="0"/>
              <w:ind w:firstLine="0"/>
              <w:jc w:val="center"/>
              <w:rPr>
                <w:rFonts w:eastAsia="Microsoft Sans Serif"/>
                <w:b/>
                <w:color w:val="000000"/>
                <w:lang w:bidi="ru-RU"/>
              </w:rPr>
            </w:pPr>
            <w:r>
              <w:rPr>
                <w:rFonts w:eastAsia="Microsoft Sans Serif"/>
                <w:b/>
                <w:color w:val="000000"/>
                <w:lang w:bidi="ru-RU"/>
              </w:rPr>
              <w:t>42</w:t>
            </w:r>
          </w:p>
        </w:tc>
      </w:tr>
      <w:tr w:rsidR="00B72170" w:rsidRPr="00B72170" w:rsidTr="001B73C1">
        <w:trPr>
          <w:trHeight w:hRule="exact" w:val="495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3FF6" w:rsidRPr="005A3FF6" w:rsidRDefault="005A3FF6" w:rsidP="005A3FF6">
            <w:pPr>
              <w:widowControl w:val="0"/>
              <w:ind w:firstLine="0"/>
              <w:jc w:val="left"/>
              <w:rPr>
                <w:iCs/>
                <w:color w:val="000000"/>
                <w:lang w:bidi="ru-RU"/>
              </w:rPr>
            </w:pPr>
            <w:r w:rsidRPr="005A3FF6">
              <w:rPr>
                <w:iCs/>
                <w:color w:val="000000"/>
                <w:lang w:bidi="ru-RU"/>
              </w:rPr>
              <w:t>Создание концептуальной модели данных</w:t>
            </w:r>
            <w:r w:rsidR="00007B7A">
              <w:rPr>
                <w:iCs/>
                <w:color w:val="000000"/>
                <w:lang w:bidi="ru-RU"/>
              </w:rPr>
              <w:t>: изучение предметной области.</w:t>
            </w:r>
          </w:p>
          <w:p w:rsidR="00B72170" w:rsidRPr="00B72170" w:rsidRDefault="00B72170" w:rsidP="005A3FF6">
            <w:pPr>
              <w:widowControl w:val="0"/>
              <w:ind w:firstLine="0"/>
              <w:jc w:val="left"/>
              <w:rPr>
                <w:color w:val="000000"/>
                <w:lang w:bidi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B72170" w:rsidRDefault="005A3FF6" w:rsidP="009B7928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6</w:t>
            </w:r>
          </w:p>
        </w:tc>
      </w:tr>
      <w:tr w:rsidR="00007B7A" w:rsidRPr="00B72170" w:rsidTr="001B73C1">
        <w:trPr>
          <w:trHeight w:hRule="exact" w:val="417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7B7A" w:rsidRPr="005A3FF6" w:rsidRDefault="00007B7A" w:rsidP="00007B7A">
            <w:pPr>
              <w:widowControl w:val="0"/>
              <w:ind w:firstLine="0"/>
              <w:jc w:val="left"/>
              <w:rPr>
                <w:iCs/>
                <w:color w:val="000000"/>
                <w:lang w:bidi="ru-RU"/>
              </w:rPr>
            </w:pPr>
            <w:r>
              <w:rPr>
                <w:iCs/>
                <w:color w:val="000000"/>
                <w:lang w:bidi="ru-RU"/>
              </w:rPr>
              <w:t>О</w:t>
            </w:r>
            <w:r w:rsidRPr="005A3FF6">
              <w:rPr>
                <w:iCs/>
                <w:color w:val="000000"/>
                <w:lang w:bidi="ru-RU"/>
              </w:rPr>
              <w:t>пределение основных сущностей и их взаимосвязей</w:t>
            </w:r>
            <w:r>
              <w:rPr>
                <w:iCs/>
                <w:color w:val="000000"/>
                <w:lang w:bidi="ru-RU"/>
              </w:rPr>
              <w:t>; разработка ER-модели.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7B7A" w:rsidRDefault="00007B7A" w:rsidP="009B7928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6</w:t>
            </w:r>
          </w:p>
        </w:tc>
      </w:tr>
      <w:tr w:rsidR="00B72170" w:rsidRPr="00B72170" w:rsidTr="001B73C1">
        <w:trPr>
          <w:trHeight w:hRule="exact" w:val="720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72170" w:rsidRPr="00B72170" w:rsidRDefault="005A3FF6" w:rsidP="00007B7A">
            <w:pPr>
              <w:widowControl w:val="0"/>
              <w:ind w:firstLine="0"/>
              <w:jc w:val="left"/>
              <w:rPr>
                <w:color w:val="000000"/>
                <w:lang w:bidi="ru-RU"/>
              </w:rPr>
            </w:pPr>
            <w:r w:rsidRPr="005A3FF6">
              <w:rPr>
                <w:iCs/>
                <w:color w:val="000000"/>
                <w:lang w:bidi="ru-RU"/>
              </w:rPr>
              <w:t>Проектирование логической модели данных</w:t>
            </w:r>
            <w:r>
              <w:rPr>
                <w:iCs/>
                <w:color w:val="000000"/>
                <w:lang w:bidi="ru-RU"/>
              </w:rPr>
              <w:t>: п</w:t>
            </w:r>
            <w:r w:rsidRPr="005A3FF6">
              <w:rPr>
                <w:iCs/>
                <w:color w:val="000000"/>
                <w:lang w:bidi="ru-RU"/>
              </w:rPr>
              <w:t>еревод кон</w:t>
            </w:r>
            <w:r w:rsidR="00007B7A">
              <w:rPr>
                <w:iCs/>
                <w:color w:val="000000"/>
                <w:lang w:bidi="ru-RU"/>
              </w:rPr>
              <w:t>цептуальной модели в логическую</w:t>
            </w:r>
            <w:r w:rsidRPr="005A3FF6">
              <w:rPr>
                <w:iCs/>
                <w:color w:val="000000"/>
                <w:lang w:bidi="ru-RU"/>
              </w:rPr>
              <w:t>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B72170" w:rsidRDefault="005A3FF6" w:rsidP="009B7928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6</w:t>
            </w:r>
          </w:p>
        </w:tc>
      </w:tr>
      <w:tr w:rsidR="00007B7A" w:rsidRPr="00B72170" w:rsidTr="001B73C1">
        <w:trPr>
          <w:trHeight w:hRule="exact" w:val="434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7B7A" w:rsidRPr="005A3FF6" w:rsidRDefault="00007B7A" w:rsidP="00007B7A">
            <w:pPr>
              <w:widowControl w:val="0"/>
              <w:ind w:firstLine="0"/>
              <w:jc w:val="left"/>
              <w:rPr>
                <w:iCs/>
                <w:color w:val="000000"/>
                <w:lang w:bidi="ru-RU"/>
              </w:rPr>
            </w:pPr>
            <w:r>
              <w:rPr>
                <w:iCs/>
                <w:color w:val="000000"/>
                <w:lang w:bidi="ru-RU"/>
              </w:rPr>
              <w:t>О</w:t>
            </w:r>
            <w:r w:rsidRPr="005A3FF6">
              <w:rPr>
                <w:iCs/>
                <w:color w:val="000000"/>
                <w:lang w:bidi="ru-RU"/>
              </w:rPr>
              <w:t>пределение атрибуто</w:t>
            </w:r>
            <w:r>
              <w:rPr>
                <w:iCs/>
                <w:color w:val="000000"/>
                <w:lang w:bidi="ru-RU"/>
              </w:rPr>
              <w:t>в, первичных и внешних ключей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7B7A" w:rsidRDefault="00007B7A" w:rsidP="009B7928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6</w:t>
            </w:r>
          </w:p>
        </w:tc>
      </w:tr>
      <w:tr w:rsidR="00007B7A" w:rsidRPr="00B72170" w:rsidTr="001B73C1">
        <w:trPr>
          <w:trHeight w:hRule="exact" w:val="426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7B7A" w:rsidRDefault="00007B7A" w:rsidP="00007B7A">
            <w:pPr>
              <w:widowControl w:val="0"/>
              <w:ind w:firstLine="0"/>
              <w:jc w:val="left"/>
              <w:rPr>
                <w:iCs/>
                <w:color w:val="000000"/>
                <w:lang w:bidi="ru-RU"/>
              </w:rPr>
            </w:pPr>
            <w:r>
              <w:rPr>
                <w:iCs/>
                <w:color w:val="000000"/>
                <w:lang w:bidi="ru-RU"/>
              </w:rPr>
              <w:t>Н</w:t>
            </w:r>
            <w:r w:rsidRPr="00007B7A">
              <w:rPr>
                <w:iCs/>
                <w:color w:val="000000"/>
                <w:lang w:bidi="ru-RU"/>
              </w:rPr>
              <w:t>ормализация данных до третьей нормальной формы.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7B7A" w:rsidRDefault="00007B7A" w:rsidP="009B7928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6</w:t>
            </w:r>
          </w:p>
        </w:tc>
      </w:tr>
      <w:tr w:rsidR="00B72170" w:rsidRPr="00B72170" w:rsidTr="001B73C1">
        <w:trPr>
          <w:trHeight w:hRule="exact" w:val="701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72170" w:rsidRPr="00B72170" w:rsidRDefault="005A3FF6" w:rsidP="00007B7A">
            <w:pPr>
              <w:widowControl w:val="0"/>
              <w:ind w:firstLine="0"/>
              <w:jc w:val="left"/>
              <w:rPr>
                <w:color w:val="000000"/>
                <w:lang w:bidi="ru-RU"/>
              </w:rPr>
            </w:pPr>
            <w:r w:rsidRPr="005A3FF6">
              <w:rPr>
                <w:iCs/>
                <w:color w:val="000000"/>
                <w:lang w:bidi="ru-RU"/>
              </w:rPr>
              <w:t>Создание физической модели данных</w:t>
            </w:r>
            <w:r>
              <w:rPr>
                <w:iCs/>
                <w:color w:val="000000"/>
                <w:lang w:bidi="ru-RU"/>
              </w:rPr>
              <w:t>:</w:t>
            </w:r>
            <w:r w:rsidRPr="005A3FF6">
              <w:rPr>
                <w:iCs/>
                <w:color w:val="000000"/>
                <w:lang w:bidi="ru-RU"/>
              </w:rPr>
              <w:t xml:space="preserve"> </w:t>
            </w:r>
            <w:r>
              <w:rPr>
                <w:iCs/>
                <w:color w:val="000000"/>
                <w:lang w:bidi="ru-RU"/>
              </w:rPr>
              <w:t>п</w:t>
            </w:r>
            <w:r w:rsidRPr="005A3FF6">
              <w:rPr>
                <w:iCs/>
                <w:color w:val="000000"/>
                <w:lang w:bidi="ru-RU"/>
              </w:rPr>
              <w:t>р</w:t>
            </w:r>
            <w:r>
              <w:rPr>
                <w:iCs/>
                <w:color w:val="000000"/>
                <w:lang w:bidi="ru-RU"/>
              </w:rPr>
              <w:t>оектирование таблиц базы данных; о</w:t>
            </w:r>
            <w:r w:rsidRPr="005A3FF6">
              <w:rPr>
                <w:iCs/>
                <w:color w:val="000000"/>
                <w:lang w:bidi="ru-RU"/>
              </w:rPr>
              <w:t>предел</w:t>
            </w:r>
            <w:r>
              <w:rPr>
                <w:iCs/>
                <w:color w:val="000000"/>
                <w:lang w:bidi="ru-RU"/>
              </w:rPr>
              <w:t>ение типов данных для атрибутов</w:t>
            </w:r>
            <w:r w:rsidR="00007B7A">
              <w:rPr>
                <w:iCs/>
                <w:color w:val="000000"/>
                <w:lang w:bidi="ru-RU"/>
              </w:rPr>
              <w:t>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B72170" w:rsidRDefault="005A3FF6" w:rsidP="009B7928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6</w:t>
            </w:r>
          </w:p>
        </w:tc>
      </w:tr>
      <w:tr w:rsidR="00007B7A" w:rsidRPr="00B72170" w:rsidTr="001B73C1">
        <w:trPr>
          <w:trHeight w:hRule="exact" w:val="428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7B7A" w:rsidRPr="005A3FF6" w:rsidRDefault="00007B7A" w:rsidP="00007B7A">
            <w:pPr>
              <w:widowControl w:val="0"/>
              <w:ind w:firstLine="0"/>
              <w:jc w:val="left"/>
              <w:rPr>
                <w:iCs/>
                <w:color w:val="000000"/>
                <w:lang w:bidi="ru-RU"/>
              </w:rPr>
            </w:pPr>
            <w:r>
              <w:rPr>
                <w:iCs/>
                <w:color w:val="000000"/>
                <w:lang w:bidi="ru-RU"/>
              </w:rPr>
              <w:t>Н</w:t>
            </w:r>
            <w:r w:rsidRPr="005A3FF6">
              <w:rPr>
                <w:iCs/>
                <w:color w:val="000000"/>
                <w:lang w:bidi="ru-RU"/>
              </w:rPr>
              <w:t>астройка индексов для оптимизации запросов.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7B7A" w:rsidRDefault="00007B7A" w:rsidP="009B7928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6</w:t>
            </w:r>
          </w:p>
        </w:tc>
      </w:tr>
      <w:tr w:rsidR="00B72170" w:rsidRPr="00B72170" w:rsidTr="001B73C1">
        <w:trPr>
          <w:trHeight w:hRule="exact" w:val="432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72170" w:rsidRPr="00B72170" w:rsidRDefault="00B72170" w:rsidP="00FE0087">
            <w:pPr>
              <w:widowControl w:val="0"/>
              <w:ind w:firstLine="0"/>
              <w:jc w:val="left"/>
              <w:rPr>
                <w:b/>
                <w:color w:val="000000"/>
                <w:lang w:bidi="ru-RU"/>
              </w:rPr>
            </w:pPr>
            <w:r w:rsidRPr="009B7928">
              <w:rPr>
                <w:b/>
                <w:iCs/>
                <w:color w:val="000000"/>
                <w:lang w:bidi="ru-RU"/>
              </w:rPr>
              <w:t xml:space="preserve">ПК </w:t>
            </w:r>
            <w:r w:rsidR="005A3FF6">
              <w:rPr>
                <w:b/>
                <w:iCs/>
                <w:color w:val="000000"/>
                <w:lang w:bidi="ru-RU"/>
              </w:rPr>
              <w:t>7</w:t>
            </w:r>
            <w:r w:rsidRPr="009B7928">
              <w:rPr>
                <w:b/>
                <w:iCs/>
                <w:color w:val="000000"/>
                <w:lang w:bidi="ru-RU"/>
              </w:rPr>
              <w:t>.2</w:t>
            </w:r>
            <w:r w:rsidR="005A3FF6">
              <w:t xml:space="preserve"> </w:t>
            </w:r>
            <w:r w:rsidR="005A3FF6" w:rsidRPr="005A3FF6">
              <w:rPr>
                <w:b/>
                <w:iCs/>
                <w:color w:val="000000"/>
                <w:lang w:bidi="ru-RU"/>
              </w:rPr>
              <w:t xml:space="preserve">– </w:t>
            </w:r>
            <w:r w:rsidR="00FE0087">
              <w:rPr>
                <w:b/>
                <w:iCs/>
                <w:color w:val="000000"/>
                <w:lang w:bidi="ru-RU"/>
              </w:rPr>
              <w:t>р</w:t>
            </w:r>
            <w:r w:rsidR="005A3FF6" w:rsidRPr="005A3FF6">
              <w:rPr>
                <w:b/>
                <w:iCs/>
                <w:color w:val="000000"/>
                <w:lang w:bidi="ru-RU"/>
              </w:rPr>
              <w:t>азраб</w:t>
            </w:r>
            <w:r w:rsidR="00FE0087">
              <w:rPr>
                <w:b/>
                <w:iCs/>
                <w:color w:val="000000"/>
                <w:lang w:bidi="ru-RU"/>
              </w:rPr>
              <w:t>отка</w:t>
            </w:r>
            <w:r w:rsidR="005A3FF6" w:rsidRPr="005A3FF6">
              <w:rPr>
                <w:b/>
                <w:iCs/>
                <w:color w:val="000000"/>
                <w:lang w:bidi="ru-RU"/>
              </w:rPr>
              <w:t xml:space="preserve"> объект</w:t>
            </w:r>
            <w:r w:rsidR="00FE0087">
              <w:rPr>
                <w:b/>
                <w:iCs/>
                <w:color w:val="000000"/>
                <w:lang w:bidi="ru-RU"/>
              </w:rPr>
              <w:t>ов базы данных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B72170" w:rsidRDefault="001B73C1" w:rsidP="00007B7A">
            <w:pPr>
              <w:widowControl w:val="0"/>
              <w:ind w:firstLine="0"/>
              <w:jc w:val="center"/>
              <w:rPr>
                <w:rFonts w:eastAsia="Microsoft Sans Serif"/>
                <w:b/>
                <w:color w:val="000000"/>
                <w:lang w:bidi="ru-RU"/>
              </w:rPr>
            </w:pPr>
            <w:r>
              <w:rPr>
                <w:rFonts w:eastAsia="Microsoft Sans Serif"/>
                <w:b/>
                <w:color w:val="000000"/>
                <w:lang w:bidi="ru-RU"/>
              </w:rPr>
              <w:t>18</w:t>
            </w:r>
          </w:p>
        </w:tc>
      </w:tr>
      <w:tr w:rsidR="00B72170" w:rsidRPr="00B72170" w:rsidTr="001B73C1">
        <w:trPr>
          <w:trHeight w:hRule="exact" w:val="605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72170" w:rsidRPr="00B72170" w:rsidRDefault="00FE0087" w:rsidP="00007B7A">
            <w:pPr>
              <w:widowControl w:val="0"/>
              <w:ind w:firstLine="0"/>
              <w:jc w:val="left"/>
              <w:rPr>
                <w:color w:val="000000"/>
                <w:lang w:bidi="ru-RU"/>
              </w:rPr>
            </w:pPr>
            <w:r w:rsidRPr="00FE0087">
              <w:rPr>
                <w:iCs/>
                <w:color w:val="000000"/>
                <w:lang w:bidi="ru-RU"/>
              </w:rPr>
              <w:t>Выполнение запросов на языке SQL</w:t>
            </w:r>
            <w:r>
              <w:rPr>
                <w:iCs/>
                <w:color w:val="000000"/>
                <w:lang w:bidi="ru-RU"/>
              </w:rPr>
              <w:t>: в</w:t>
            </w:r>
            <w:r w:rsidRPr="00FE0087">
              <w:rPr>
                <w:iCs/>
                <w:color w:val="000000"/>
                <w:lang w:bidi="ru-RU"/>
              </w:rPr>
              <w:t xml:space="preserve">ыполнение </w:t>
            </w:r>
            <w:r>
              <w:rPr>
                <w:iCs/>
                <w:color w:val="000000"/>
                <w:lang w:bidi="ru-RU"/>
              </w:rPr>
              <w:t>запросов на просмотр, встав</w:t>
            </w:r>
            <w:r w:rsidR="00007B7A">
              <w:rPr>
                <w:iCs/>
                <w:color w:val="000000"/>
                <w:lang w:bidi="ru-RU"/>
              </w:rPr>
              <w:t>ку, изменение и удаление данных.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B72170" w:rsidRDefault="00007B7A" w:rsidP="009B7928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6</w:t>
            </w:r>
          </w:p>
        </w:tc>
      </w:tr>
      <w:tr w:rsidR="00007B7A" w:rsidRPr="00B72170" w:rsidTr="001B73C1">
        <w:trPr>
          <w:trHeight w:hRule="exact" w:val="571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7B7A" w:rsidRPr="00FE0087" w:rsidRDefault="00007B7A" w:rsidP="00007B7A">
            <w:pPr>
              <w:widowControl w:val="0"/>
              <w:ind w:firstLine="0"/>
              <w:jc w:val="left"/>
              <w:rPr>
                <w:iCs/>
                <w:color w:val="000000"/>
                <w:lang w:bidi="ru-RU"/>
              </w:rPr>
            </w:pPr>
            <w:r>
              <w:rPr>
                <w:iCs/>
                <w:color w:val="000000"/>
                <w:lang w:bidi="ru-RU"/>
              </w:rPr>
              <w:t xml:space="preserve">Составление и выполнение </w:t>
            </w:r>
            <w:r w:rsidRPr="00FE0087">
              <w:rPr>
                <w:iCs/>
                <w:color w:val="000000"/>
                <w:lang w:bidi="ru-RU"/>
              </w:rPr>
              <w:t>сложных запросов с ис</w:t>
            </w:r>
            <w:r>
              <w:rPr>
                <w:iCs/>
                <w:color w:val="000000"/>
                <w:lang w:bidi="ru-RU"/>
              </w:rPr>
              <w:t>пользованием JOIN и подзапросов</w:t>
            </w:r>
            <w:r>
              <w:rPr>
                <w:iCs/>
                <w:color w:val="000000"/>
                <w:lang w:bidi="ru-RU"/>
              </w:rPr>
              <w:t>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7B7A" w:rsidRDefault="00007B7A" w:rsidP="009B7928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6</w:t>
            </w:r>
          </w:p>
        </w:tc>
      </w:tr>
      <w:tr w:rsidR="00007B7A" w:rsidRPr="00B72170" w:rsidTr="001B73C1">
        <w:trPr>
          <w:trHeight w:hRule="exact" w:val="423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7B7A" w:rsidRDefault="00007B7A" w:rsidP="00007B7A">
            <w:pPr>
              <w:widowControl w:val="0"/>
              <w:ind w:firstLine="0"/>
              <w:jc w:val="left"/>
              <w:rPr>
                <w:iCs/>
                <w:color w:val="000000"/>
                <w:lang w:bidi="ru-RU"/>
              </w:rPr>
            </w:pPr>
            <w:r>
              <w:rPr>
                <w:iCs/>
                <w:color w:val="000000"/>
                <w:lang w:bidi="ru-RU"/>
              </w:rPr>
              <w:t>С</w:t>
            </w:r>
            <w:r w:rsidRPr="00FE0087">
              <w:rPr>
                <w:iCs/>
                <w:color w:val="000000"/>
                <w:lang w:bidi="ru-RU"/>
              </w:rPr>
              <w:t>оздание пре</w:t>
            </w:r>
            <w:r>
              <w:rPr>
                <w:iCs/>
                <w:color w:val="000000"/>
                <w:lang w:bidi="ru-RU"/>
              </w:rPr>
              <w:t xml:space="preserve">дставлений, хранимых процедур, </w:t>
            </w:r>
            <w:r w:rsidRPr="00FE0087">
              <w:rPr>
                <w:iCs/>
                <w:color w:val="000000"/>
                <w:lang w:bidi="ru-RU"/>
              </w:rPr>
              <w:t>триггеров</w:t>
            </w:r>
            <w:r>
              <w:rPr>
                <w:iCs/>
                <w:color w:val="000000"/>
                <w:lang w:bidi="ru-RU"/>
              </w:rPr>
              <w:t>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7B7A" w:rsidRDefault="00007B7A" w:rsidP="009B7928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6</w:t>
            </w:r>
          </w:p>
        </w:tc>
      </w:tr>
      <w:tr w:rsidR="00B72170" w:rsidRPr="009B7928" w:rsidTr="00B72170">
        <w:trPr>
          <w:trHeight w:hRule="exact" w:val="428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2170" w:rsidRPr="009B7928" w:rsidRDefault="00B72170" w:rsidP="00FE0087">
            <w:pPr>
              <w:ind w:firstLine="0"/>
              <w:rPr>
                <w:b/>
                <w:iCs/>
                <w:color w:val="000000"/>
                <w:lang w:bidi="ru-RU"/>
              </w:rPr>
            </w:pPr>
            <w:r w:rsidRPr="009B7928">
              <w:rPr>
                <w:rStyle w:val="26"/>
                <w:b/>
                <w:i w:val="0"/>
                <w:sz w:val="24"/>
                <w:szCs w:val="24"/>
              </w:rPr>
              <w:t xml:space="preserve">ПК </w:t>
            </w:r>
            <w:r w:rsidR="00FE0087">
              <w:rPr>
                <w:rStyle w:val="26"/>
                <w:b/>
                <w:i w:val="0"/>
                <w:sz w:val="24"/>
                <w:szCs w:val="24"/>
              </w:rPr>
              <w:t>7</w:t>
            </w:r>
            <w:r w:rsidRPr="009B7928">
              <w:rPr>
                <w:rStyle w:val="26"/>
                <w:b/>
                <w:i w:val="0"/>
                <w:sz w:val="24"/>
                <w:szCs w:val="24"/>
              </w:rPr>
              <w:t>.3</w:t>
            </w:r>
            <w:r w:rsidR="00FE0087">
              <w:t xml:space="preserve"> </w:t>
            </w:r>
            <w:r w:rsidR="00FE0087" w:rsidRPr="00FE0087">
              <w:rPr>
                <w:rStyle w:val="26"/>
                <w:b/>
                <w:i w:val="0"/>
                <w:sz w:val="24"/>
                <w:szCs w:val="24"/>
              </w:rPr>
              <w:t>– настройка серверов баз данных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9B7928" w:rsidRDefault="009B7928" w:rsidP="009B7928">
            <w:pPr>
              <w:widowControl w:val="0"/>
              <w:ind w:firstLine="0"/>
              <w:jc w:val="center"/>
              <w:rPr>
                <w:b/>
                <w:color w:val="000000"/>
                <w:lang w:bidi="ru-RU"/>
              </w:rPr>
            </w:pPr>
            <w:r w:rsidRPr="009B7928">
              <w:rPr>
                <w:b/>
                <w:color w:val="000000"/>
                <w:lang w:bidi="ru-RU"/>
              </w:rPr>
              <w:t>1</w:t>
            </w:r>
            <w:r w:rsidR="00FE0087">
              <w:rPr>
                <w:b/>
                <w:color w:val="000000"/>
                <w:lang w:bidi="ru-RU"/>
              </w:rPr>
              <w:t>2</w:t>
            </w:r>
          </w:p>
        </w:tc>
      </w:tr>
      <w:tr w:rsidR="00B72170" w:rsidRPr="009B7928" w:rsidTr="00FE0087">
        <w:trPr>
          <w:trHeight w:hRule="exact" w:val="565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2170" w:rsidRPr="009B7928" w:rsidRDefault="00FE0087" w:rsidP="00FE0087">
            <w:pPr>
              <w:ind w:firstLine="0"/>
              <w:rPr>
                <w:iCs/>
                <w:color w:val="000000"/>
                <w:lang w:bidi="ru-RU"/>
              </w:rPr>
            </w:pPr>
            <w:r w:rsidRPr="00FE0087">
              <w:rPr>
                <w:iCs/>
                <w:color w:val="000000"/>
                <w:lang w:bidi="ru-RU"/>
              </w:rPr>
              <w:t>Настройка сетевого адаптера</w:t>
            </w:r>
            <w:r>
              <w:rPr>
                <w:iCs/>
                <w:color w:val="000000"/>
                <w:lang w:bidi="ru-RU"/>
              </w:rPr>
              <w:t xml:space="preserve">: </w:t>
            </w:r>
            <w:r w:rsidRPr="00FE0087">
              <w:rPr>
                <w:iCs/>
                <w:color w:val="000000"/>
                <w:lang w:bidi="ru-RU"/>
              </w:rPr>
              <w:t>настройк</w:t>
            </w:r>
            <w:r>
              <w:rPr>
                <w:iCs/>
                <w:color w:val="000000"/>
                <w:lang w:bidi="ru-RU"/>
              </w:rPr>
              <w:t>а сетевых адаптеров; н</w:t>
            </w:r>
            <w:r w:rsidRPr="00FE0087">
              <w:rPr>
                <w:iCs/>
                <w:color w:val="000000"/>
                <w:lang w:bidi="ru-RU"/>
              </w:rPr>
              <w:t>астройка параметров TCP/I</w:t>
            </w:r>
            <w:r>
              <w:rPr>
                <w:iCs/>
                <w:color w:val="000000"/>
                <w:lang w:bidi="ru-RU"/>
              </w:rPr>
              <w:t>P для подключения к базе данных; т</w:t>
            </w:r>
            <w:r w:rsidRPr="00FE0087">
              <w:rPr>
                <w:iCs/>
                <w:color w:val="000000"/>
                <w:lang w:bidi="ru-RU"/>
              </w:rPr>
              <w:t>естирование соединения.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9B7928" w:rsidRDefault="00FE0087" w:rsidP="009B7928">
            <w:pPr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6</w:t>
            </w:r>
          </w:p>
        </w:tc>
      </w:tr>
      <w:tr w:rsidR="00B72170" w:rsidRPr="009B7928" w:rsidTr="001B73C1">
        <w:trPr>
          <w:trHeight w:hRule="exact" w:val="854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E0087" w:rsidRPr="00FE0087" w:rsidRDefault="00FE0087" w:rsidP="00FE0087">
            <w:pPr>
              <w:ind w:firstLine="0"/>
              <w:rPr>
                <w:rStyle w:val="26"/>
                <w:i w:val="0"/>
                <w:sz w:val="24"/>
                <w:szCs w:val="24"/>
              </w:rPr>
            </w:pPr>
            <w:r w:rsidRPr="00FE0087">
              <w:rPr>
                <w:rStyle w:val="26"/>
                <w:i w:val="0"/>
                <w:sz w:val="24"/>
                <w:szCs w:val="24"/>
              </w:rPr>
              <w:t>Настройка межс</w:t>
            </w:r>
            <w:r>
              <w:rPr>
                <w:rStyle w:val="26"/>
                <w:i w:val="0"/>
                <w:sz w:val="24"/>
                <w:szCs w:val="24"/>
              </w:rPr>
              <w:t>етевого взаимодействия: к</w:t>
            </w:r>
            <w:r w:rsidRPr="00FE0087">
              <w:rPr>
                <w:rStyle w:val="26"/>
                <w:i w:val="0"/>
                <w:sz w:val="24"/>
                <w:szCs w:val="24"/>
              </w:rPr>
              <w:t>онфигурация межсетевых экранов и маршрутизаторов.</w:t>
            </w:r>
            <w:r w:rsidR="001B73C1">
              <w:rPr>
                <w:rStyle w:val="26"/>
                <w:i w:val="0"/>
                <w:sz w:val="24"/>
                <w:szCs w:val="24"/>
              </w:rPr>
              <w:t xml:space="preserve"> </w:t>
            </w:r>
            <w:r w:rsidRPr="00FE0087">
              <w:rPr>
                <w:rStyle w:val="26"/>
                <w:i w:val="0"/>
                <w:sz w:val="24"/>
                <w:szCs w:val="24"/>
              </w:rPr>
              <w:t>Обеспечение безопасного доступа к базе данных через сеть.</w:t>
            </w:r>
          </w:p>
          <w:p w:rsidR="00B72170" w:rsidRPr="009B7928" w:rsidRDefault="00FE0087" w:rsidP="00FE0087">
            <w:pPr>
              <w:ind w:firstLine="0"/>
              <w:rPr>
                <w:iCs/>
                <w:color w:val="000000"/>
                <w:lang w:bidi="ru-RU"/>
              </w:rPr>
            </w:pPr>
            <w:r w:rsidRPr="00FE0087">
              <w:rPr>
                <w:rStyle w:val="26"/>
                <w:i w:val="0"/>
                <w:sz w:val="24"/>
                <w:szCs w:val="24"/>
              </w:rPr>
              <w:t>Тестирование межсетевого взаимодействия.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9B7928" w:rsidRDefault="00FE0087" w:rsidP="009B7928">
            <w:pPr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6</w:t>
            </w:r>
          </w:p>
        </w:tc>
      </w:tr>
      <w:tr w:rsidR="00B72170" w:rsidRPr="009B7928" w:rsidTr="00B72170">
        <w:trPr>
          <w:trHeight w:hRule="exact" w:val="428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2170" w:rsidRPr="009B7928" w:rsidRDefault="00B72170" w:rsidP="00FE0087">
            <w:pPr>
              <w:ind w:firstLine="0"/>
              <w:rPr>
                <w:b/>
                <w:iCs/>
                <w:color w:val="000000"/>
                <w:lang w:bidi="ru-RU"/>
              </w:rPr>
            </w:pPr>
            <w:r w:rsidRPr="009B7928">
              <w:rPr>
                <w:rStyle w:val="26"/>
                <w:b/>
                <w:i w:val="0"/>
                <w:sz w:val="24"/>
                <w:szCs w:val="24"/>
              </w:rPr>
              <w:t xml:space="preserve">ПК </w:t>
            </w:r>
            <w:r w:rsidR="00FE0087">
              <w:rPr>
                <w:rStyle w:val="26"/>
                <w:b/>
                <w:i w:val="0"/>
                <w:sz w:val="24"/>
                <w:szCs w:val="24"/>
              </w:rPr>
              <w:t>7</w:t>
            </w:r>
            <w:r w:rsidRPr="009B7928">
              <w:rPr>
                <w:rStyle w:val="26"/>
                <w:b/>
                <w:i w:val="0"/>
                <w:sz w:val="24"/>
                <w:szCs w:val="24"/>
              </w:rPr>
              <w:t>.4</w:t>
            </w:r>
            <w:r w:rsidR="00FE0087">
              <w:t xml:space="preserve"> </w:t>
            </w:r>
            <w:r w:rsidR="00FE0087" w:rsidRPr="00FE0087">
              <w:rPr>
                <w:rStyle w:val="26"/>
                <w:b/>
                <w:i w:val="0"/>
                <w:sz w:val="24"/>
                <w:szCs w:val="24"/>
              </w:rPr>
              <w:t>– обеспечение защиты данных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9B7928" w:rsidRDefault="001B73C1" w:rsidP="009B7928">
            <w:pPr>
              <w:widowControl w:val="0"/>
              <w:ind w:firstLine="0"/>
              <w:jc w:val="center"/>
              <w:rPr>
                <w:b/>
                <w:color w:val="000000"/>
                <w:lang w:bidi="ru-RU"/>
              </w:rPr>
            </w:pPr>
            <w:r>
              <w:rPr>
                <w:b/>
                <w:color w:val="000000"/>
                <w:lang w:bidi="ru-RU"/>
              </w:rPr>
              <w:t>12</w:t>
            </w:r>
          </w:p>
        </w:tc>
      </w:tr>
      <w:tr w:rsidR="00B72170" w:rsidRPr="009B7928" w:rsidTr="001B73C1">
        <w:trPr>
          <w:trHeight w:hRule="exact" w:val="583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2170" w:rsidRPr="009B7928" w:rsidRDefault="00FE0087" w:rsidP="00007B7A">
            <w:pPr>
              <w:ind w:firstLine="0"/>
              <w:rPr>
                <w:iCs/>
                <w:color w:val="000000"/>
                <w:lang w:bidi="ru-RU"/>
              </w:rPr>
            </w:pPr>
            <w:r w:rsidRPr="00FE0087">
              <w:rPr>
                <w:rStyle w:val="26"/>
                <w:i w:val="0"/>
                <w:sz w:val="24"/>
                <w:szCs w:val="24"/>
              </w:rPr>
              <w:t>Разработка полити</w:t>
            </w:r>
            <w:r>
              <w:rPr>
                <w:rStyle w:val="26"/>
                <w:i w:val="0"/>
                <w:sz w:val="24"/>
                <w:szCs w:val="24"/>
              </w:rPr>
              <w:t>ки безопасности для SQL сервера: о</w:t>
            </w:r>
            <w:r w:rsidRPr="00FE0087">
              <w:rPr>
                <w:rStyle w:val="26"/>
                <w:i w:val="0"/>
                <w:sz w:val="24"/>
                <w:szCs w:val="24"/>
              </w:rPr>
              <w:t>пределение уровней дост</w:t>
            </w:r>
            <w:r>
              <w:rPr>
                <w:rStyle w:val="26"/>
                <w:i w:val="0"/>
                <w:sz w:val="24"/>
                <w:szCs w:val="24"/>
              </w:rPr>
              <w:t>у</w:t>
            </w:r>
            <w:r w:rsidR="00007B7A">
              <w:rPr>
                <w:rStyle w:val="26"/>
                <w:i w:val="0"/>
                <w:sz w:val="24"/>
                <w:szCs w:val="24"/>
              </w:rPr>
              <w:t>па пользователей к базе данных.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9B7928" w:rsidRDefault="00FE0087" w:rsidP="009B7928">
            <w:pPr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6</w:t>
            </w:r>
          </w:p>
        </w:tc>
      </w:tr>
      <w:tr w:rsidR="00007B7A" w:rsidRPr="009B7928" w:rsidTr="001B73C1">
        <w:trPr>
          <w:trHeight w:hRule="exact" w:val="715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07B7A" w:rsidRPr="00FE0087" w:rsidRDefault="00007B7A" w:rsidP="00007B7A">
            <w:pPr>
              <w:ind w:firstLine="0"/>
              <w:rPr>
                <w:rStyle w:val="26"/>
                <w:i w:val="0"/>
                <w:sz w:val="24"/>
                <w:szCs w:val="24"/>
              </w:rPr>
            </w:pPr>
            <w:r>
              <w:rPr>
                <w:rStyle w:val="26"/>
                <w:i w:val="0"/>
                <w:sz w:val="24"/>
                <w:szCs w:val="24"/>
              </w:rPr>
              <w:t>Н</w:t>
            </w:r>
            <w:r w:rsidRPr="00FE0087">
              <w:rPr>
                <w:rStyle w:val="26"/>
                <w:i w:val="0"/>
                <w:sz w:val="24"/>
                <w:szCs w:val="24"/>
              </w:rPr>
              <w:t>астройка ро</w:t>
            </w:r>
            <w:r>
              <w:rPr>
                <w:rStyle w:val="26"/>
                <w:i w:val="0"/>
                <w:sz w:val="24"/>
                <w:szCs w:val="24"/>
              </w:rPr>
              <w:t xml:space="preserve">лей и прав доступа в SQL </w:t>
            </w:r>
            <w:proofErr w:type="spellStart"/>
            <w:r>
              <w:rPr>
                <w:rStyle w:val="26"/>
                <w:i w:val="0"/>
                <w:sz w:val="24"/>
                <w:szCs w:val="24"/>
              </w:rPr>
              <w:t>Server</w:t>
            </w:r>
            <w:proofErr w:type="spellEnd"/>
            <w:r>
              <w:rPr>
                <w:rStyle w:val="26"/>
                <w:i w:val="0"/>
                <w:sz w:val="24"/>
                <w:szCs w:val="24"/>
              </w:rPr>
              <w:t>; р</w:t>
            </w:r>
            <w:r w:rsidRPr="00FE0087">
              <w:rPr>
                <w:rStyle w:val="26"/>
                <w:i w:val="0"/>
                <w:sz w:val="24"/>
                <w:szCs w:val="24"/>
              </w:rPr>
              <w:t>азработка рекомендаций по защите данных от несанкционированного доступа.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07B7A" w:rsidRDefault="00007B7A" w:rsidP="009B7928">
            <w:pPr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6</w:t>
            </w:r>
          </w:p>
        </w:tc>
      </w:tr>
      <w:tr w:rsidR="00B72170" w:rsidRPr="009B7928" w:rsidTr="00B72170">
        <w:trPr>
          <w:trHeight w:hRule="exact" w:val="428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2170" w:rsidRPr="009B7928" w:rsidRDefault="00B72170" w:rsidP="00FE0087">
            <w:pPr>
              <w:ind w:firstLine="0"/>
              <w:rPr>
                <w:b/>
                <w:iCs/>
                <w:color w:val="000000"/>
                <w:lang w:bidi="ru-RU"/>
              </w:rPr>
            </w:pPr>
            <w:r w:rsidRPr="009B7928">
              <w:rPr>
                <w:rStyle w:val="26"/>
                <w:b/>
                <w:i w:val="0"/>
                <w:sz w:val="24"/>
                <w:szCs w:val="24"/>
              </w:rPr>
              <w:lastRenderedPageBreak/>
              <w:t xml:space="preserve">ПК </w:t>
            </w:r>
            <w:r w:rsidR="00FE0087">
              <w:rPr>
                <w:rStyle w:val="26"/>
                <w:b/>
                <w:i w:val="0"/>
                <w:sz w:val="24"/>
                <w:szCs w:val="24"/>
              </w:rPr>
              <w:t>7</w:t>
            </w:r>
            <w:r w:rsidRPr="009B7928">
              <w:rPr>
                <w:rStyle w:val="26"/>
                <w:b/>
                <w:i w:val="0"/>
                <w:sz w:val="24"/>
                <w:szCs w:val="24"/>
              </w:rPr>
              <w:t>.5</w:t>
            </w:r>
            <w:r w:rsidR="00FE0087">
              <w:t xml:space="preserve"> </w:t>
            </w:r>
            <w:r w:rsidR="00FE0087" w:rsidRPr="00FE0087">
              <w:rPr>
                <w:rStyle w:val="26"/>
                <w:b/>
                <w:i w:val="0"/>
                <w:sz w:val="24"/>
                <w:szCs w:val="24"/>
              </w:rPr>
              <w:t>– мониторинг произво</w:t>
            </w:r>
            <w:r w:rsidR="00FE0087">
              <w:rPr>
                <w:rStyle w:val="26"/>
                <w:b/>
                <w:i w:val="0"/>
                <w:sz w:val="24"/>
                <w:szCs w:val="24"/>
              </w:rPr>
              <w:t>дительности серверов баз данных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9B7928" w:rsidRDefault="001B73C1" w:rsidP="009B7928">
            <w:pPr>
              <w:widowControl w:val="0"/>
              <w:ind w:firstLine="0"/>
              <w:jc w:val="center"/>
              <w:rPr>
                <w:b/>
                <w:color w:val="000000"/>
                <w:lang w:bidi="ru-RU"/>
              </w:rPr>
            </w:pPr>
            <w:r>
              <w:rPr>
                <w:b/>
                <w:color w:val="000000"/>
                <w:lang w:bidi="ru-RU"/>
              </w:rPr>
              <w:t>18</w:t>
            </w:r>
            <w:bookmarkStart w:id="27" w:name="_GoBack"/>
            <w:bookmarkEnd w:id="27"/>
          </w:p>
        </w:tc>
      </w:tr>
      <w:tr w:rsidR="00B72170" w:rsidRPr="009B7928" w:rsidTr="001B73C1">
        <w:trPr>
          <w:trHeight w:hRule="exact" w:val="683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2170" w:rsidRPr="009B7928" w:rsidRDefault="00FE0087" w:rsidP="00007B7A">
            <w:pPr>
              <w:ind w:firstLine="0"/>
              <w:rPr>
                <w:iCs/>
                <w:color w:val="000000"/>
                <w:lang w:bidi="ru-RU"/>
              </w:rPr>
            </w:pPr>
            <w:r w:rsidRPr="00FE0087">
              <w:rPr>
                <w:rStyle w:val="26"/>
                <w:i w:val="0"/>
                <w:sz w:val="24"/>
                <w:szCs w:val="24"/>
              </w:rPr>
              <w:t>Мониторинг наг</w:t>
            </w:r>
            <w:r>
              <w:rPr>
                <w:rStyle w:val="26"/>
                <w:i w:val="0"/>
                <w:sz w:val="24"/>
                <w:szCs w:val="24"/>
              </w:rPr>
              <w:t>рузки сервера: и</w:t>
            </w:r>
            <w:r w:rsidRPr="00FE0087">
              <w:rPr>
                <w:rStyle w:val="26"/>
                <w:i w:val="0"/>
                <w:sz w:val="24"/>
                <w:szCs w:val="24"/>
              </w:rPr>
              <w:t>зучение инструментов мониторинга производительности SQL сервера</w:t>
            </w:r>
            <w:r w:rsidR="00007B7A">
              <w:rPr>
                <w:rStyle w:val="26"/>
                <w:i w:val="0"/>
                <w:sz w:val="24"/>
                <w:szCs w:val="24"/>
              </w:rPr>
              <w:t>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9B7928" w:rsidRDefault="00B72170" w:rsidP="009B7928">
            <w:pPr>
              <w:ind w:firstLine="0"/>
              <w:jc w:val="center"/>
              <w:rPr>
                <w:color w:val="000000"/>
                <w:lang w:bidi="ru-RU"/>
              </w:rPr>
            </w:pPr>
            <w:r w:rsidRPr="009B7928">
              <w:rPr>
                <w:color w:val="000000"/>
                <w:lang w:bidi="ru-RU"/>
              </w:rPr>
              <w:t>6</w:t>
            </w:r>
          </w:p>
        </w:tc>
      </w:tr>
      <w:tr w:rsidR="00007B7A" w:rsidRPr="009B7928" w:rsidTr="001B73C1">
        <w:trPr>
          <w:trHeight w:hRule="exact" w:val="687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07B7A" w:rsidRPr="00FE0087" w:rsidRDefault="00007B7A" w:rsidP="001B73C1">
            <w:pPr>
              <w:ind w:firstLine="0"/>
              <w:rPr>
                <w:rStyle w:val="26"/>
                <w:i w:val="0"/>
                <w:sz w:val="24"/>
                <w:szCs w:val="24"/>
              </w:rPr>
            </w:pPr>
            <w:r>
              <w:rPr>
                <w:rStyle w:val="26"/>
                <w:i w:val="0"/>
                <w:sz w:val="24"/>
                <w:szCs w:val="24"/>
              </w:rPr>
              <w:t>А</w:t>
            </w:r>
            <w:r w:rsidRPr="00FE0087">
              <w:rPr>
                <w:rStyle w:val="26"/>
                <w:i w:val="0"/>
                <w:sz w:val="24"/>
                <w:szCs w:val="24"/>
              </w:rPr>
              <w:t>нализ нагрузки на сервер: использование ресу</w:t>
            </w:r>
            <w:r>
              <w:rPr>
                <w:rStyle w:val="26"/>
                <w:i w:val="0"/>
                <w:sz w:val="24"/>
                <w:szCs w:val="24"/>
              </w:rPr>
              <w:t>р</w:t>
            </w:r>
            <w:r w:rsidR="001B73C1">
              <w:rPr>
                <w:rStyle w:val="26"/>
                <w:i w:val="0"/>
                <w:sz w:val="24"/>
                <w:szCs w:val="24"/>
              </w:rPr>
              <w:t>сов, время выполнения запросов.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07B7A" w:rsidRPr="009B7928" w:rsidRDefault="00007B7A" w:rsidP="009B7928">
            <w:pPr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6</w:t>
            </w:r>
          </w:p>
        </w:tc>
      </w:tr>
      <w:tr w:rsidR="001B73C1" w:rsidRPr="009B7928" w:rsidTr="001B73C1">
        <w:trPr>
          <w:trHeight w:hRule="exact" w:val="421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1B73C1" w:rsidRDefault="001B73C1" w:rsidP="001B73C1">
            <w:pPr>
              <w:ind w:firstLine="0"/>
              <w:rPr>
                <w:rStyle w:val="26"/>
                <w:i w:val="0"/>
                <w:sz w:val="24"/>
                <w:szCs w:val="24"/>
              </w:rPr>
            </w:pPr>
            <w:r>
              <w:rPr>
                <w:rStyle w:val="26"/>
                <w:i w:val="0"/>
                <w:sz w:val="24"/>
                <w:szCs w:val="24"/>
              </w:rPr>
              <w:t>О</w:t>
            </w:r>
            <w:r w:rsidRPr="00FE0087">
              <w:rPr>
                <w:rStyle w:val="26"/>
                <w:i w:val="0"/>
                <w:sz w:val="24"/>
                <w:szCs w:val="24"/>
              </w:rPr>
              <w:t>птимизация запросов и индексов на основе полученных данных.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B73C1" w:rsidRDefault="001B73C1" w:rsidP="009B7928">
            <w:pPr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6</w:t>
            </w:r>
          </w:p>
        </w:tc>
      </w:tr>
      <w:tr w:rsidR="009B7928" w:rsidRPr="009B7928" w:rsidTr="009B7928">
        <w:trPr>
          <w:trHeight w:hRule="exact" w:val="428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B7928" w:rsidRPr="009B7928" w:rsidRDefault="009B7928" w:rsidP="009B7928">
            <w:pPr>
              <w:ind w:firstLine="0"/>
              <w:rPr>
                <w:iCs/>
                <w:color w:val="000000"/>
                <w:lang w:bidi="ru-RU"/>
              </w:rPr>
            </w:pPr>
            <w:r w:rsidRPr="009B7928">
              <w:rPr>
                <w:rStyle w:val="26"/>
                <w:i w:val="0"/>
                <w:sz w:val="24"/>
                <w:szCs w:val="24"/>
              </w:rPr>
              <w:t>Дифференцированный зачет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B7928" w:rsidRPr="009B7928" w:rsidRDefault="00007B7A" w:rsidP="009B7928">
            <w:pPr>
              <w:ind w:firstLine="0"/>
              <w:jc w:val="center"/>
              <w:rPr>
                <w:b/>
                <w:color w:val="000000"/>
                <w:lang w:bidi="ru-RU"/>
              </w:rPr>
            </w:pPr>
            <w:r>
              <w:rPr>
                <w:b/>
                <w:color w:val="000000"/>
                <w:lang w:bidi="ru-RU"/>
              </w:rPr>
              <w:t>6</w:t>
            </w:r>
          </w:p>
        </w:tc>
      </w:tr>
    </w:tbl>
    <w:p w:rsidR="00B72170" w:rsidRDefault="00B72170" w:rsidP="00B72170">
      <w:pPr>
        <w:pStyle w:val="21"/>
        <w:widowControl w:val="0"/>
        <w:ind w:firstLine="0"/>
        <w:rPr>
          <w:bCs/>
        </w:rPr>
      </w:pPr>
    </w:p>
    <w:p w:rsidR="00E047D0" w:rsidRPr="00D964EB" w:rsidRDefault="00E047D0" w:rsidP="00E047D0">
      <w:pPr>
        <w:pStyle w:val="21"/>
        <w:widowControl w:val="0"/>
      </w:pPr>
      <w:bookmarkStart w:id="28" w:name="_Toc188184534"/>
      <w:r>
        <w:t>5</w:t>
      </w:r>
      <w:r w:rsidRPr="00D964EB">
        <w:t>.</w:t>
      </w:r>
      <w:r>
        <w:t>2</w:t>
      </w:r>
      <w:r w:rsidRPr="00D964EB">
        <w:t xml:space="preserve"> Индивидуальное задание</w:t>
      </w:r>
      <w:bookmarkEnd w:id="28"/>
    </w:p>
    <w:p w:rsidR="00E047D0" w:rsidRPr="00D964EB" w:rsidRDefault="00E047D0" w:rsidP="00E047D0">
      <w:pPr>
        <w:pStyle w:val="21"/>
        <w:widowControl w:val="0"/>
      </w:pPr>
    </w:p>
    <w:p w:rsidR="00E752C6" w:rsidRPr="00E752C6" w:rsidRDefault="00E752C6" w:rsidP="00E752C6">
      <w:pPr>
        <w:widowControl w:val="0"/>
        <w:rPr>
          <w:color w:val="000000"/>
        </w:rPr>
      </w:pPr>
      <w:r w:rsidRPr="00E752C6">
        <w:rPr>
          <w:color w:val="000000"/>
        </w:rPr>
        <w:t>Создание концептуальной модели данных</w:t>
      </w:r>
      <w:r>
        <w:rPr>
          <w:color w:val="000000"/>
        </w:rPr>
        <w:t>: и</w:t>
      </w:r>
      <w:r w:rsidRPr="00E752C6">
        <w:rPr>
          <w:color w:val="000000"/>
        </w:rPr>
        <w:t>зучите требования к базе данных</w:t>
      </w:r>
      <w:r>
        <w:rPr>
          <w:color w:val="000000"/>
        </w:rPr>
        <w:t xml:space="preserve"> предприятия производственной практики; р</w:t>
      </w:r>
      <w:r w:rsidRPr="00E752C6">
        <w:rPr>
          <w:color w:val="000000"/>
        </w:rPr>
        <w:t>азработайте концептуальную модель, определив основные сущности и их взаимосвязи</w:t>
      </w:r>
      <w:r>
        <w:rPr>
          <w:color w:val="000000"/>
        </w:rPr>
        <w:t>;</w:t>
      </w:r>
      <w:r w:rsidRPr="00E752C6">
        <w:rPr>
          <w:color w:val="000000"/>
        </w:rPr>
        <w:t xml:space="preserve"> </w:t>
      </w:r>
      <w:r>
        <w:rPr>
          <w:color w:val="000000"/>
        </w:rPr>
        <w:t>с</w:t>
      </w:r>
      <w:r w:rsidRPr="00E752C6">
        <w:rPr>
          <w:color w:val="000000"/>
        </w:rPr>
        <w:t>оздайте ER-диаграмму.</w:t>
      </w:r>
    </w:p>
    <w:p w:rsidR="00E752C6" w:rsidRPr="00E752C6" w:rsidRDefault="00E752C6" w:rsidP="00E752C6">
      <w:pPr>
        <w:widowControl w:val="0"/>
        <w:rPr>
          <w:color w:val="000000"/>
        </w:rPr>
      </w:pPr>
      <w:r w:rsidRPr="00E752C6">
        <w:rPr>
          <w:color w:val="000000"/>
        </w:rPr>
        <w:t>Проектирование логической и физической модели данных</w:t>
      </w:r>
      <w:r>
        <w:rPr>
          <w:color w:val="000000"/>
        </w:rPr>
        <w:t>:</w:t>
      </w:r>
      <w:r w:rsidRPr="00E752C6">
        <w:rPr>
          <w:color w:val="000000"/>
        </w:rPr>
        <w:t xml:space="preserve"> </w:t>
      </w:r>
      <w:r>
        <w:rPr>
          <w:color w:val="000000"/>
        </w:rPr>
        <w:t>п</w:t>
      </w:r>
      <w:r w:rsidRPr="00E752C6">
        <w:rPr>
          <w:color w:val="000000"/>
        </w:rPr>
        <w:t xml:space="preserve">ереведите концептуальную модель в логическую, определив атрибуты сущностей и установив </w:t>
      </w:r>
      <w:r>
        <w:rPr>
          <w:color w:val="000000"/>
        </w:rPr>
        <w:t>первичные и внешние ключи; с</w:t>
      </w:r>
      <w:r w:rsidRPr="00E752C6">
        <w:rPr>
          <w:color w:val="000000"/>
        </w:rPr>
        <w:t>оздайте физическую модель, подготовив SQL-скрипты для создания таблиц базы данных с указанием типов данных.</w:t>
      </w:r>
    </w:p>
    <w:p w:rsidR="00E752C6" w:rsidRPr="00E752C6" w:rsidRDefault="00E752C6" w:rsidP="00E752C6">
      <w:pPr>
        <w:widowControl w:val="0"/>
        <w:rPr>
          <w:color w:val="000000"/>
        </w:rPr>
      </w:pPr>
      <w:r w:rsidRPr="00E752C6">
        <w:rPr>
          <w:color w:val="000000"/>
        </w:rPr>
        <w:t>Выполнение запросов на языке SQL</w:t>
      </w:r>
      <w:r>
        <w:rPr>
          <w:color w:val="000000"/>
        </w:rPr>
        <w:t>: н</w:t>
      </w:r>
      <w:r w:rsidRPr="00E752C6">
        <w:rPr>
          <w:color w:val="000000"/>
        </w:rPr>
        <w:t>апишите и выполните следующие SQL-запросы:</w:t>
      </w:r>
    </w:p>
    <w:p w:rsidR="00E752C6" w:rsidRPr="00E752C6" w:rsidRDefault="00E752C6" w:rsidP="00E752C6">
      <w:pPr>
        <w:widowControl w:val="0"/>
        <w:ind w:left="709" w:firstLine="0"/>
        <w:rPr>
          <w:color w:val="000000"/>
        </w:rPr>
      </w:pPr>
      <w:r>
        <w:rPr>
          <w:color w:val="000000"/>
        </w:rPr>
        <w:t>- з</w:t>
      </w:r>
      <w:r w:rsidRPr="00E752C6">
        <w:rPr>
          <w:color w:val="000000"/>
        </w:rPr>
        <w:t>апрос на выбор</w:t>
      </w:r>
      <w:r>
        <w:rPr>
          <w:color w:val="000000"/>
        </w:rPr>
        <w:t>ку данных с использованием JOIN;</w:t>
      </w:r>
    </w:p>
    <w:p w:rsidR="00E752C6" w:rsidRPr="00E752C6" w:rsidRDefault="00E752C6" w:rsidP="00E752C6">
      <w:pPr>
        <w:widowControl w:val="0"/>
        <w:ind w:left="709" w:firstLine="0"/>
        <w:rPr>
          <w:color w:val="000000"/>
        </w:rPr>
      </w:pPr>
      <w:r>
        <w:rPr>
          <w:color w:val="000000"/>
        </w:rPr>
        <w:t>- з</w:t>
      </w:r>
      <w:r w:rsidRPr="00E752C6">
        <w:rPr>
          <w:color w:val="000000"/>
        </w:rPr>
        <w:t xml:space="preserve">апрос на </w:t>
      </w:r>
      <w:r>
        <w:rPr>
          <w:color w:val="000000"/>
        </w:rPr>
        <w:t>вставку новых записей в таблицу;</w:t>
      </w:r>
    </w:p>
    <w:p w:rsidR="00E752C6" w:rsidRPr="00E752C6" w:rsidRDefault="00E752C6" w:rsidP="00E752C6">
      <w:pPr>
        <w:widowControl w:val="0"/>
        <w:ind w:left="709" w:firstLine="0"/>
        <w:rPr>
          <w:color w:val="000000"/>
        </w:rPr>
      </w:pPr>
      <w:r>
        <w:rPr>
          <w:color w:val="000000"/>
        </w:rPr>
        <w:t>- з</w:t>
      </w:r>
      <w:r w:rsidRPr="00E752C6">
        <w:rPr>
          <w:color w:val="000000"/>
        </w:rPr>
        <w:t>апрос на</w:t>
      </w:r>
      <w:r>
        <w:rPr>
          <w:color w:val="000000"/>
        </w:rPr>
        <w:t xml:space="preserve"> обновление существующих данных;</w:t>
      </w:r>
    </w:p>
    <w:p w:rsidR="00E752C6" w:rsidRPr="00E752C6" w:rsidRDefault="00E752C6" w:rsidP="00E752C6">
      <w:pPr>
        <w:widowControl w:val="0"/>
        <w:ind w:left="709" w:firstLine="0"/>
        <w:rPr>
          <w:color w:val="000000"/>
        </w:rPr>
      </w:pPr>
      <w:r>
        <w:rPr>
          <w:color w:val="000000"/>
        </w:rPr>
        <w:t>- з</w:t>
      </w:r>
      <w:r w:rsidRPr="00E752C6">
        <w:rPr>
          <w:color w:val="000000"/>
        </w:rPr>
        <w:t>апрос на удаление з</w:t>
      </w:r>
      <w:r>
        <w:rPr>
          <w:color w:val="000000"/>
        </w:rPr>
        <w:t>аписей из таблицы.</w:t>
      </w:r>
    </w:p>
    <w:p w:rsidR="00E752C6" w:rsidRPr="00E752C6" w:rsidRDefault="00E752C6" w:rsidP="00E752C6">
      <w:pPr>
        <w:widowControl w:val="0"/>
        <w:rPr>
          <w:color w:val="000000"/>
        </w:rPr>
      </w:pPr>
      <w:r w:rsidRPr="00E752C6">
        <w:rPr>
          <w:color w:val="000000"/>
        </w:rPr>
        <w:t>Настройка сетевого адаптера и межс</w:t>
      </w:r>
      <w:r>
        <w:rPr>
          <w:color w:val="000000"/>
        </w:rPr>
        <w:t>етевого взаимодействия: н</w:t>
      </w:r>
      <w:r w:rsidRPr="00E752C6">
        <w:rPr>
          <w:color w:val="000000"/>
        </w:rPr>
        <w:t>астройте сетевой адапте</w:t>
      </w:r>
      <w:r>
        <w:rPr>
          <w:color w:val="000000"/>
        </w:rPr>
        <w:t>р для подключения к базе данных; п</w:t>
      </w:r>
      <w:r w:rsidRPr="00E752C6">
        <w:rPr>
          <w:color w:val="000000"/>
        </w:rPr>
        <w:t>роведите тестирование соединения с базой данных, убедившись в корректной настройке.</w:t>
      </w:r>
    </w:p>
    <w:p w:rsidR="00E752C6" w:rsidRPr="00E752C6" w:rsidRDefault="00E752C6" w:rsidP="00E752C6">
      <w:pPr>
        <w:widowControl w:val="0"/>
        <w:rPr>
          <w:color w:val="000000"/>
        </w:rPr>
      </w:pPr>
      <w:r w:rsidRPr="00E752C6">
        <w:rPr>
          <w:color w:val="000000"/>
        </w:rPr>
        <w:t>Разработка полити</w:t>
      </w:r>
      <w:r>
        <w:rPr>
          <w:color w:val="000000"/>
        </w:rPr>
        <w:t>ки безопасности для SQL сервера: о</w:t>
      </w:r>
      <w:r w:rsidRPr="00E752C6">
        <w:rPr>
          <w:color w:val="000000"/>
        </w:rPr>
        <w:t>пределите роли пользователей и настро</w:t>
      </w:r>
      <w:r>
        <w:rPr>
          <w:color w:val="000000"/>
        </w:rPr>
        <w:t>йте права доступа к базе данных; п</w:t>
      </w:r>
      <w:r w:rsidRPr="00E752C6">
        <w:rPr>
          <w:color w:val="000000"/>
        </w:rPr>
        <w:t xml:space="preserve">одготовьте рекомендации по защите базы данных </w:t>
      </w:r>
      <w:r>
        <w:rPr>
          <w:color w:val="000000"/>
        </w:rPr>
        <w:t>от несанкционированного доступа.</w:t>
      </w:r>
    </w:p>
    <w:p w:rsidR="00E047D0" w:rsidRDefault="00E752C6" w:rsidP="00E752C6">
      <w:pPr>
        <w:widowControl w:val="0"/>
      </w:pPr>
      <w:r w:rsidRPr="00E752C6">
        <w:rPr>
          <w:color w:val="000000"/>
        </w:rPr>
        <w:t>Монит</w:t>
      </w:r>
      <w:r>
        <w:rPr>
          <w:color w:val="000000"/>
        </w:rPr>
        <w:t>оринг нагрузки сервера: и</w:t>
      </w:r>
      <w:r w:rsidRPr="00E752C6">
        <w:rPr>
          <w:color w:val="000000"/>
        </w:rPr>
        <w:t>спользуйте инструменты мониторинга производительности S</w:t>
      </w:r>
      <w:r>
        <w:rPr>
          <w:color w:val="000000"/>
        </w:rPr>
        <w:t>QL сервера для анализа нагрузки; п</w:t>
      </w:r>
      <w:r w:rsidRPr="00E752C6">
        <w:rPr>
          <w:color w:val="000000"/>
        </w:rPr>
        <w:t xml:space="preserve">одготовьте отчет о производительности базы данных </w:t>
      </w:r>
      <w:r>
        <w:rPr>
          <w:color w:val="000000"/>
        </w:rPr>
        <w:t>с рекомендациями по оптимизации</w:t>
      </w:r>
      <w:r w:rsidR="00E047D0" w:rsidRPr="00E047D0">
        <w:t>.</w:t>
      </w:r>
    </w:p>
    <w:p w:rsidR="00E047D0" w:rsidRDefault="00E047D0" w:rsidP="00B72170">
      <w:pPr>
        <w:pStyle w:val="21"/>
        <w:widowControl w:val="0"/>
        <w:ind w:firstLine="0"/>
        <w:rPr>
          <w:bCs/>
        </w:rPr>
      </w:pPr>
    </w:p>
    <w:p w:rsidR="009B7928" w:rsidRPr="00E752C6" w:rsidRDefault="00D964EB" w:rsidP="00E752C6">
      <w:pPr>
        <w:pStyle w:val="11"/>
      </w:pPr>
      <w:bookmarkStart w:id="29" w:name="_Toc188184535"/>
      <w:r w:rsidRPr="00E752C6">
        <w:t>6</w:t>
      </w:r>
      <w:r w:rsidR="009B7928" w:rsidRPr="00E752C6">
        <w:t>. УСЛОВИЯ РЕАЛИЗАЦИИ ПРОИЗВОДСТВЕННОЙ ПРАКТИКИ</w:t>
      </w:r>
      <w:bookmarkEnd w:id="29"/>
    </w:p>
    <w:p w:rsidR="009B7928" w:rsidRDefault="009B7928" w:rsidP="00B72170">
      <w:pPr>
        <w:pStyle w:val="21"/>
        <w:widowControl w:val="0"/>
        <w:ind w:firstLine="0"/>
        <w:rPr>
          <w:bCs/>
        </w:rPr>
      </w:pPr>
    </w:p>
    <w:p w:rsidR="00AC1212" w:rsidRDefault="00D964EB" w:rsidP="00AC1212">
      <w:pPr>
        <w:pStyle w:val="21"/>
        <w:rPr>
          <w:lang w:bidi="ru-RU"/>
        </w:rPr>
      </w:pPr>
      <w:bookmarkStart w:id="30" w:name="_Toc188184536"/>
      <w:r>
        <w:rPr>
          <w:lang w:bidi="ru-RU"/>
        </w:rPr>
        <w:t>6</w:t>
      </w:r>
      <w:r w:rsidR="00AC1212">
        <w:rPr>
          <w:lang w:bidi="ru-RU"/>
        </w:rPr>
        <w:t xml:space="preserve">.1 </w:t>
      </w:r>
      <w:r w:rsidR="00A9424B">
        <w:rPr>
          <w:lang w:bidi="ru-RU"/>
        </w:rPr>
        <w:t>С</w:t>
      </w:r>
      <w:r w:rsidR="00AC1212">
        <w:rPr>
          <w:lang w:bidi="ru-RU"/>
        </w:rPr>
        <w:t>пециальные помещения</w:t>
      </w:r>
      <w:bookmarkEnd w:id="30"/>
    </w:p>
    <w:p w:rsidR="00AC1212" w:rsidRPr="00AC1212" w:rsidRDefault="00AC1212" w:rsidP="00AC1212">
      <w:pPr>
        <w:keepNext/>
        <w:keepLines/>
        <w:widowControl w:val="0"/>
        <w:spacing w:line="278" w:lineRule="exact"/>
        <w:ind w:firstLine="840"/>
        <w:jc w:val="left"/>
        <w:outlineLvl w:val="0"/>
        <w:rPr>
          <w:b/>
          <w:bCs/>
          <w:color w:val="000000"/>
          <w:lang w:bidi="ru-RU"/>
        </w:rPr>
      </w:pPr>
    </w:p>
    <w:p w:rsidR="00AC1212" w:rsidRPr="00AC1212" w:rsidRDefault="00AC1212" w:rsidP="00AC1212">
      <w:pPr>
        <w:widowControl w:val="0"/>
        <w:spacing w:line="240" w:lineRule="exact"/>
        <w:ind w:left="840" w:firstLine="0"/>
        <w:rPr>
          <w:color w:val="000000"/>
          <w:lang w:bidi="ru-RU"/>
        </w:rPr>
      </w:pPr>
      <w:r w:rsidRPr="00AC1212">
        <w:rPr>
          <w:color w:val="000000"/>
          <w:lang w:bidi="ru-RU"/>
        </w:rPr>
        <w:t>Лаборатории:</w:t>
      </w:r>
    </w:p>
    <w:p w:rsidR="00AC1212" w:rsidRPr="00AC1212" w:rsidRDefault="00AC1212" w:rsidP="00AC1212">
      <w:pPr>
        <w:widowControl w:val="0"/>
        <w:numPr>
          <w:ilvl w:val="0"/>
          <w:numId w:val="36"/>
        </w:numPr>
        <w:tabs>
          <w:tab w:val="left" w:pos="1246"/>
        </w:tabs>
        <w:spacing w:line="274" w:lineRule="exact"/>
        <w:jc w:val="left"/>
        <w:rPr>
          <w:color w:val="000000"/>
          <w:lang w:bidi="ru-RU"/>
        </w:rPr>
      </w:pPr>
      <w:r>
        <w:rPr>
          <w:color w:val="000000"/>
          <w:lang w:bidi="ru-RU"/>
        </w:rPr>
        <w:t>в</w:t>
      </w:r>
      <w:r w:rsidRPr="00AC1212">
        <w:rPr>
          <w:color w:val="000000"/>
          <w:lang w:bidi="ru-RU"/>
        </w:rPr>
        <w:t>ычислительной техники, архитектуры персонального компьютера и периферийных устройств;</w:t>
      </w:r>
    </w:p>
    <w:p w:rsidR="00AC1212" w:rsidRPr="00AC1212" w:rsidRDefault="00AC1212" w:rsidP="00AC1212">
      <w:pPr>
        <w:widowControl w:val="0"/>
        <w:numPr>
          <w:ilvl w:val="0"/>
          <w:numId w:val="36"/>
        </w:numPr>
        <w:tabs>
          <w:tab w:val="left" w:pos="1246"/>
        </w:tabs>
        <w:spacing w:line="293" w:lineRule="exact"/>
        <w:jc w:val="left"/>
        <w:rPr>
          <w:color w:val="000000"/>
          <w:lang w:bidi="ru-RU"/>
        </w:rPr>
      </w:pPr>
      <w:r>
        <w:rPr>
          <w:color w:val="000000"/>
          <w:lang w:bidi="ru-RU"/>
        </w:rPr>
        <w:t>п</w:t>
      </w:r>
      <w:r w:rsidRPr="00AC1212">
        <w:rPr>
          <w:color w:val="000000"/>
          <w:lang w:bidi="ru-RU"/>
        </w:rPr>
        <w:t>рограммного обеспечения и сопровождения компьютерных систем;</w:t>
      </w:r>
    </w:p>
    <w:p w:rsidR="00AC1212" w:rsidRPr="00AC1212" w:rsidRDefault="00AC1212" w:rsidP="00AC1212">
      <w:pPr>
        <w:widowControl w:val="0"/>
        <w:numPr>
          <w:ilvl w:val="0"/>
          <w:numId w:val="36"/>
        </w:numPr>
        <w:tabs>
          <w:tab w:val="left" w:pos="1246"/>
        </w:tabs>
        <w:spacing w:line="293" w:lineRule="exact"/>
        <w:jc w:val="left"/>
        <w:rPr>
          <w:color w:val="000000"/>
          <w:lang w:bidi="ru-RU"/>
        </w:rPr>
      </w:pPr>
      <w:r>
        <w:rPr>
          <w:color w:val="000000"/>
          <w:lang w:bidi="ru-RU"/>
        </w:rPr>
        <w:t>п</w:t>
      </w:r>
      <w:r w:rsidRPr="00AC1212">
        <w:rPr>
          <w:color w:val="000000"/>
          <w:lang w:bidi="ru-RU"/>
        </w:rPr>
        <w:t>рограммирования и баз данных;</w:t>
      </w:r>
    </w:p>
    <w:p w:rsidR="00AC1212" w:rsidRPr="00AC1212" w:rsidRDefault="00AC1212" w:rsidP="00AC1212">
      <w:pPr>
        <w:widowControl w:val="0"/>
        <w:numPr>
          <w:ilvl w:val="0"/>
          <w:numId w:val="36"/>
        </w:numPr>
        <w:tabs>
          <w:tab w:val="left" w:pos="1246"/>
        </w:tabs>
        <w:spacing w:line="293" w:lineRule="exact"/>
        <w:jc w:val="left"/>
        <w:rPr>
          <w:color w:val="000000"/>
          <w:lang w:bidi="ru-RU"/>
        </w:rPr>
      </w:pPr>
      <w:r>
        <w:rPr>
          <w:color w:val="000000"/>
          <w:lang w:bidi="ru-RU"/>
        </w:rPr>
        <w:t>о</w:t>
      </w:r>
      <w:r w:rsidRPr="00AC1212">
        <w:rPr>
          <w:color w:val="000000"/>
          <w:lang w:bidi="ru-RU"/>
        </w:rPr>
        <w:t>рганизации и принципов построения информационных систем.</w:t>
      </w:r>
    </w:p>
    <w:p w:rsidR="00AC1212" w:rsidRPr="00AC1212" w:rsidRDefault="00AC1212" w:rsidP="00AC1212">
      <w:pPr>
        <w:widowControl w:val="0"/>
        <w:spacing w:after="240" w:line="274" w:lineRule="exact"/>
        <w:ind w:firstLine="708"/>
        <w:rPr>
          <w:color w:val="000000"/>
          <w:lang w:bidi="ru-RU"/>
        </w:rPr>
      </w:pPr>
      <w:r w:rsidRPr="00AC1212">
        <w:rPr>
          <w:color w:val="000000"/>
          <w:lang w:bidi="ru-RU"/>
        </w:rPr>
        <w:t xml:space="preserve">Реализация программы производственной (по профилю специальности) практики предполагает наличие у образовательного учреждения договоров с базовыми предприятиями. Производственная практика (по профилю специальности) проводится в Профильной организации, в которой созданы условия для реализации компонентов образовательной программы в форме практической подготовки на основании заключенного договора о практической подготовке обучающихся. Офисные помещения с оборудованным рабочим местом, оснащенные специализированной мебелью, оборудованием, техническими средствами и специализированном программным обеспечением в объеме, позволяющем </w:t>
      </w:r>
      <w:r w:rsidRPr="00AC1212">
        <w:rPr>
          <w:color w:val="000000"/>
          <w:lang w:bidi="ru-RU"/>
        </w:rPr>
        <w:lastRenderedPageBreak/>
        <w:t>выполнять определенные виды работ, связанные с будущей профессиональной деятельностью обучающихся.</w:t>
      </w:r>
    </w:p>
    <w:p w:rsidR="00D964EB" w:rsidRDefault="00D964EB" w:rsidP="00D964EB">
      <w:pPr>
        <w:pStyle w:val="21"/>
        <w:rPr>
          <w:lang w:bidi="ru-RU"/>
        </w:rPr>
      </w:pPr>
      <w:bookmarkStart w:id="31" w:name="_Toc188184537"/>
      <w:r>
        <w:rPr>
          <w:lang w:bidi="ru-RU"/>
        </w:rPr>
        <w:t>6.2 О</w:t>
      </w:r>
      <w:r w:rsidRPr="00D964EB">
        <w:rPr>
          <w:lang w:bidi="ru-RU"/>
        </w:rPr>
        <w:t xml:space="preserve">бщие требования к организации </w:t>
      </w:r>
      <w:r w:rsidR="009C4825">
        <w:rPr>
          <w:lang w:bidi="ru-RU"/>
        </w:rPr>
        <w:t xml:space="preserve">и проведению </w:t>
      </w:r>
      <w:r w:rsidRPr="00D964EB">
        <w:rPr>
          <w:lang w:bidi="ru-RU"/>
        </w:rPr>
        <w:t>производственной практики</w:t>
      </w:r>
      <w:bookmarkEnd w:id="31"/>
    </w:p>
    <w:p w:rsidR="00D964EB" w:rsidRPr="00D964EB" w:rsidRDefault="00D964EB" w:rsidP="00D964EB">
      <w:pPr>
        <w:pStyle w:val="21"/>
        <w:rPr>
          <w:lang w:bidi="ru-RU"/>
        </w:rPr>
      </w:pPr>
    </w:p>
    <w:p w:rsidR="00D964EB" w:rsidRPr="00D964EB" w:rsidRDefault="00D964EB" w:rsidP="00D964EB">
      <w:pPr>
        <w:widowControl w:val="0"/>
        <w:rPr>
          <w:color w:val="000000"/>
          <w:lang w:bidi="ru-RU"/>
        </w:rPr>
      </w:pPr>
      <w:r w:rsidRPr="00D964EB">
        <w:rPr>
          <w:color w:val="000000"/>
          <w:lang w:bidi="ru-RU"/>
        </w:rPr>
        <w:t>ПП.0</w:t>
      </w:r>
      <w:r w:rsidR="00B85639">
        <w:rPr>
          <w:color w:val="000000"/>
          <w:lang w:bidi="ru-RU"/>
        </w:rPr>
        <w:t>7</w:t>
      </w:r>
      <w:r w:rsidRPr="00D964EB">
        <w:rPr>
          <w:color w:val="000000"/>
          <w:lang w:bidi="ru-RU"/>
        </w:rPr>
        <w:t>.01 Производственная практика проводится в профильных организациях на основе договоров, заключаемых между образовательным учреждением и организациями по месту прохождения производственной практики.</w:t>
      </w:r>
    </w:p>
    <w:p w:rsidR="00D964EB" w:rsidRPr="00D964EB" w:rsidRDefault="00D964EB" w:rsidP="00D964EB">
      <w:pPr>
        <w:widowControl w:val="0"/>
        <w:rPr>
          <w:color w:val="000000"/>
          <w:lang w:bidi="ru-RU"/>
        </w:rPr>
      </w:pPr>
      <w:r w:rsidRPr="00D964EB">
        <w:rPr>
          <w:color w:val="000000"/>
          <w:lang w:bidi="ru-RU"/>
        </w:rPr>
        <w:t>Освоение ПП.0</w:t>
      </w:r>
      <w:r w:rsidR="00B85639">
        <w:rPr>
          <w:color w:val="000000"/>
          <w:lang w:bidi="ru-RU"/>
        </w:rPr>
        <w:t>7</w:t>
      </w:r>
      <w:r w:rsidRPr="00D964EB">
        <w:rPr>
          <w:color w:val="000000"/>
          <w:lang w:bidi="ru-RU"/>
        </w:rPr>
        <w:t xml:space="preserve">.01 Производственная практика в рамках профессионального модуля является обязательным условием допуска к </w:t>
      </w:r>
      <w:r w:rsidR="00A9424B">
        <w:rPr>
          <w:color w:val="000000"/>
          <w:lang w:bidi="ru-RU"/>
        </w:rPr>
        <w:t>производственной (</w:t>
      </w:r>
      <w:r w:rsidRPr="00D964EB">
        <w:rPr>
          <w:color w:val="000000"/>
          <w:lang w:bidi="ru-RU"/>
        </w:rPr>
        <w:t>преддипломной</w:t>
      </w:r>
      <w:r w:rsidR="00A9424B">
        <w:rPr>
          <w:color w:val="000000"/>
          <w:lang w:bidi="ru-RU"/>
        </w:rPr>
        <w:t>)</w:t>
      </w:r>
      <w:r w:rsidRPr="00D964EB">
        <w:rPr>
          <w:color w:val="000000"/>
          <w:lang w:bidi="ru-RU"/>
        </w:rPr>
        <w:t xml:space="preserve"> практике по специальности 09.02.07 Информационные системы и программирование.</w:t>
      </w:r>
    </w:p>
    <w:p w:rsidR="00D964EB" w:rsidRPr="00D964EB" w:rsidRDefault="00D964EB" w:rsidP="00D964EB">
      <w:pPr>
        <w:widowControl w:val="0"/>
        <w:rPr>
          <w:color w:val="000000"/>
          <w:lang w:bidi="ru-RU"/>
        </w:rPr>
      </w:pPr>
      <w:r w:rsidRPr="00D964EB">
        <w:rPr>
          <w:color w:val="000000"/>
          <w:lang w:bidi="ru-RU"/>
        </w:rPr>
        <w:t xml:space="preserve">Методы (словесные, наглядные, практические), средства (УМК, ТСО, </w:t>
      </w:r>
      <w:proofErr w:type="spellStart"/>
      <w:r w:rsidRPr="00D964EB">
        <w:rPr>
          <w:color w:val="000000"/>
          <w:lang w:bidi="ru-RU"/>
        </w:rPr>
        <w:t>материально</w:t>
      </w:r>
      <w:r w:rsidRPr="00D964EB">
        <w:rPr>
          <w:color w:val="000000"/>
          <w:lang w:bidi="ru-RU"/>
        </w:rPr>
        <w:softHyphen/>
        <w:t>техническая</w:t>
      </w:r>
      <w:proofErr w:type="spellEnd"/>
      <w:r w:rsidRPr="00D964EB">
        <w:rPr>
          <w:color w:val="000000"/>
          <w:lang w:bidi="ru-RU"/>
        </w:rPr>
        <w:t xml:space="preserve"> база мастерской) технологии - ИКТ, организационные (</w:t>
      </w:r>
      <w:proofErr w:type="spellStart"/>
      <w:r w:rsidRPr="00D964EB">
        <w:rPr>
          <w:color w:val="000000"/>
          <w:lang w:bidi="ru-RU"/>
        </w:rPr>
        <w:t>индивидуально</w:t>
      </w:r>
      <w:r w:rsidRPr="00D964EB">
        <w:rPr>
          <w:color w:val="000000"/>
          <w:lang w:bidi="ru-RU"/>
        </w:rPr>
        <w:softHyphen/>
        <w:t>групповые</w:t>
      </w:r>
      <w:proofErr w:type="spellEnd"/>
      <w:r w:rsidRPr="00D964EB">
        <w:rPr>
          <w:color w:val="000000"/>
          <w:lang w:bidi="ru-RU"/>
        </w:rPr>
        <w:t>), проблемно-поисковые, ПК-технологии.</w:t>
      </w:r>
    </w:p>
    <w:p w:rsidR="00D964EB" w:rsidRPr="00D964EB" w:rsidRDefault="00D964EB" w:rsidP="00D964EB">
      <w:pPr>
        <w:widowControl w:val="0"/>
        <w:rPr>
          <w:color w:val="000000"/>
          <w:lang w:bidi="ru-RU"/>
        </w:rPr>
      </w:pPr>
      <w:r w:rsidRPr="00D964EB">
        <w:rPr>
          <w:color w:val="000000"/>
          <w:lang w:bidi="ru-RU"/>
        </w:rPr>
        <w:t>Подготовка руководителя ПО:</w:t>
      </w:r>
    </w:p>
    <w:p w:rsidR="00D964EB" w:rsidRPr="00D964EB" w:rsidRDefault="00D964EB" w:rsidP="00D964EB">
      <w:pPr>
        <w:widowControl w:val="0"/>
        <w:numPr>
          <w:ilvl w:val="0"/>
          <w:numId w:val="36"/>
        </w:numPr>
        <w:tabs>
          <w:tab w:val="left" w:pos="1312"/>
        </w:tabs>
        <w:rPr>
          <w:color w:val="000000"/>
          <w:lang w:bidi="ru-RU"/>
        </w:rPr>
      </w:pPr>
      <w:r w:rsidRPr="00D964EB">
        <w:rPr>
          <w:color w:val="000000"/>
          <w:lang w:bidi="ru-RU"/>
        </w:rPr>
        <w:t xml:space="preserve">подготовка к учебному году (изучение уч. плана, подбор </w:t>
      </w:r>
      <w:proofErr w:type="spellStart"/>
      <w:r w:rsidRPr="00D964EB">
        <w:rPr>
          <w:color w:val="000000"/>
          <w:lang w:bidi="ru-RU"/>
        </w:rPr>
        <w:t>учебно</w:t>
      </w:r>
      <w:proofErr w:type="spellEnd"/>
      <w:r w:rsidRPr="00D964EB">
        <w:rPr>
          <w:color w:val="000000"/>
          <w:lang w:bidi="ru-RU"/>
        </w:rPr>
        <w:t xml:space="preserve"> -тренировочных работ, изготовление образцов, эталонов, разработка рабочей программы, разработка критериев оценки ПК;</w:t>
      </w:r>
    </w:p>
    <w:p w:rsidR="00D964EB" w:rsidRPr="00D964EB" w:rsidRDefault="00D964EB" w:rsidP="00D964EB">
      <w:pPr>
        <w:widowControl w:val="0"/>
        <w:numPr>
          <w:ilvl w:val="0"/>
          <w:numId w:val="36"/>
        </w:numPr>
        <w:tabs>
          <w:tab w:val="left" w:pos="1312"/>
        </w:tabs>
        <w:rPr>
          <w:color w:val="000000"/>
          <w:lang w:bidi="ru-RU"/>
        </w:rPr>
      </w:pPr>
      <w:r w:rsidRPr="00D964EB">
        <w:rPr>
          <w:color w:val="000000"/>
          <w:lang w:bidi="ru-RU"/>
        </w:rPr>
        <w:t>подготовка к изучению модуля - подбор учебных работ в соответствии с требованиями к ПК по модулю, подготовка учебного материала, дидактического материала, практических тестовых заданий, подготовка инструктирующего материала.</w:t>
      </w:r>
    </w:p>
    <w:p w:rsidR="009B7928" w:rsidRDefault="009B7928" w:rsidP="00B72170">
      <w:pPr>
        <w:pStyle w:val="21"/>
        <w:widowControl w:val="0"/>
        <w:ind w:firstLine="0"/>
        <w:rPr>
          <w:bCs/>
        </w:rPr>
      </w:pPr>
    </w:p>
    <w:p w:rsidR="00D964EB" w:rsidRDefault="00D964EB" w:rsidP="00D964EB">
      <w:pPr>
        <w:pStyle w:val="21"/>
        <w:widowControl w:val="0"/>
        <w:rPr>
          <w:lang w:bidi="ru-RU"/>
        </w:rPr>
      </w:pPr>
      <w:bookmarkStart w:id="32" w:name="_Toc188184538"/>
      <w:r>
        <w:rPr>
          <w:bCs/>
        </w:rPr>
        <w:t>6.3</w:t>
      </w:r>
      <w:r w:rsidRPr="0088280E">
        <w:rPr>
          <w:lang w:bidi="ru-RU"/>
        </w:rPr>
        <w:t xml:space="preserve"> Информационное обеспечение реализации программ практик</w:t>
      </w:r>
      <w:bookmarkEnd w:id="32"/>
    </w:p>
    <w:p w:rsidR="00D964EB" w:rsidRPr="0088280E" w:rsidRDefault="00D964EB" w:rsidP="00D964EB">
      <w:pPr>
        <w:pStyle w:val="21"/>
        <w:widowControl w:val="0"/>
      </w:pPr>
    </w:p>
    <w:p w:rsidR="00D964EB" w:rsidRDefault="00D964EB" w:rsidP="00D964EB">
      <w:pPr>
        <w:widowControl w:val="0"/>
        <w:rPr>
          <w:color w:val="000000"/>
          <w:lang w:bidi="ru-RU"/>
        </w:rPr>
      </w:pPr>
      <w:r w:rsidRPr="00DF1A68">
        <w:rPr>
          <w:color w:val="000000"/>
          <w:lang w:bidi="ru-RU"/>
        </w:rPr>
        <w:t xml:space="preserve">Библиотечный фонд образовательной организации укомплектован печатными изданиями и (или) электронными изданиями по каждой дисциплине, модулю из расчета одно печатное издание и (или) электронное издание по каждой дисциплине, модулю на одного обучающегося. </w:t>
      </w:r>
    </w:p>
    <w:p w:rsidR="00D964EB" w:rsidRPr="00DF1A68" w:rsidRDefault="00D964EB" w:rsidP="00D964EB">
      <w:pPr>
        <w:widowControl w:val="0"/>
        <w:rPr>
          <w:color w:val="000000"/>
          <w:lang w:bidi="ru-RU"/>
        </w:rPr>
      </w:pPr>
      <w:r w:rsidRPr="00DF1A68">
        <w:rPr>
          <w:color w:val="000000"/>
          <w:lang w:bidi="ru-RU"/>
        </w:rPr>
        <w:t>Библиотечный фонд укомплектован печатными изданиями и (или) электронными изданиями основной и дополнительной учебной литературы, вышедшими за последние 5 лет.</w:t>
      </w:r>
    </w:p>
    <w:p w:rsidR="00D964EB" w:rsidRPr="00DF1A68" w:rsidRDefault="00D964EB" w:rsidP="00D964EB">
      <w:pPr>
        <w:widowControl w:val="0"/>
        <w:rPr>
          <w:color w:val="000000"/>
          <w:lang w:bidi="ru-RU"/>
        </w:rPr>
      </w:pPr>
      <w:r w:rsidRPr="00DF1A68">
        <w:rPr>
          <w:color w:val="000000"/>
          <w:lang w:bidi="ru-RU"/>
        </w:rPr>
        <w:t>В качестве основной литературы образовательная организация использует учебники, учебные пособия, предусмотренные ПООП.</w:t>
      </w:r>
    </w:p>
    <w:p w:rsidR="00D964EB" w:rsidRPr="00A81C01" w:rsidRDefault="00D964EB" w:rsidP="00D964EB">
      <w:pPr>
        <w:widowControl w:val="0"/>
        <w:rPr>
          <w:color w:val="000000"/>
          <w:lang w:bidi="ru-RU"/>
        </w:rPr>
      </w:pPr>
      <w:r w:rsidRPr="00A81C01">
        <w:rPr>
          <w:color w:val="000000"/>
          <w:lang w:bidi="ru-RU"/>
        </w:rPr>
        <w:t>Образовательная организация обеспечивает доступ обучающихся к электронно-библиотечной системе «</w:t>
      </w:r>
      <w:proofErr w:type="spellStart"/>
      <w:r w:rsidRPr="00A81C01">
        <w:rPr>
          <w:color w:val="000000"/>
          <w:lang w:val="en-US" w:bidi="ru-RU"/>
        </w:rPr>
        <w:t>Znanium</w:t>
      </w:r>
      <w:proofErr w:type="spellEnd"/>
      <w:r w:rsidRPr="00A81C01">
        <w:rPr>
          <w:color w:val="000000"/>
          <w:lang w:bidi="ru-RU"/>
        </w:rPr>
        <w:t>».</w:t>
      </w:r>
    </w:p>
    <w:p w:rsidR="00D964EB" w:rsidRDefault="00D964EB" w:rsidP="00D964EB">
      <w:pPr>
        <w:pStyle w:val="31"/>
        <w:widowControl w:val="0"/>
        <w:spacing w:line="240" w:lineRule="auto"/>
        <w:rPr>
          <w:lang w:bidi="ru-RU"/>
        </w:rPr>
      </w:pPr>
      <w:bookmarkStart w:id="33" w:name="bookmark12"/>
    </w:p>
    <w:p w:rsidR="00D964EB" w:rsidRDefault="00D964EB" w:rsidP="00D964EB">
      <w:pPr>
        <w:pStyle w:val="31"/>
        <w:widowControl w:val="0"/>
        <w:spacing w:line="240" w:lineRule="auto"/>
        <w:rPr>
          <w:lang w:bidi="ru-RU"/>
        </w:rPr>
      </w:pPr>
      <w:bookmarkStart w:id="34" w:name="_Toc188184539"/>
      <w:r>
        <w:rPr>
          <w:lang w:bidi="ru-RU"/>
        </w:rPr>
        <w:t>6</w:t>
      </w:r>
      <w:r w:rsidRPr="0088280E">
        <w:rPr>
          <w:lang w:bidi="ru-RU"/>
        </w:rPr>
        <w:t>.</w:t>
      </w:r>
      <w:r>
        <w:rPr>
          <w:lang w:bidi="ru-RU"/>
        </w:rPr>
        <w:t>3</w:t>
      </w:r>
      <w:r w:rsidRPr="0088280E">
        <w:rPr>
          <w:lang w:bidi="ru-RU"/>
        </w:rPr>
        <w:t xml:space="preserve">.1. </w:t>
      </w:r>
      <w:r w:rsidRPr="00544FDE">
        <w:t>Основные</w:t>
      </w:r>
      <w:r w:rsidRPr="00544FDE">
        <w:rPr>
          <w:lang w:bidi="ru-RU"/>
        </w:rPr>
        <w:t xml:space="preserve"> </w:t>
      </w:r>
      <w:bookmarkEnd w:id="33"/>
      <w:r w:rsidRPr="00544FDE">
        <w:rPr>
          <w:lang w:bidi="ru-RU"/>
        </w:rPr>
        <w:t>источники</w:t>
      </w:r>
      <w:bookmarkEnd w:id="34"/>
    </w:p>
    <w:p w:rsidR="00D964EB" w:rsidRPr="00B85639" w:rsidRDefault="00D964EB" w:rsidP="00B85639">
      <w:pPr>
        <w:pStyle w:val="aa"/>
        <w:widowControl w:val="0"/>
        <w:numPr>
          <w:ilvl w:val="0"/>
          <w:numId w:val="8"/>
        </w:numPr>
        <w:ind w:left="0"/>
      </w:pPr>
      <w:r w:rsidRPr="00F6554E">
        <w:rPr>
          <w:rFonts w:eastAsia="PMingLiU"/>
          <w:bCs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F6554E">
        <w:rPr>
          <w:rFonts w:eastAsia="PMingLiU"/>
          <w:bCs/>
        </w:rPr>
        <w:t>направленности :</w:t>
      </w:r>
      <w:proofErr w:type="gramEnd"/>
      <w:r w:rsidRPr="00F6554E">
        <w:rPr>
          <w:rFonts w:eastAsia="PMingLiU"/>
          <w:bCs/>
        </w:rPr>
        <w:t xml:space="preserve"> учебное пособие / Г. Н. Федорова. — </w:t>
      </w:r>
      <w:proofErr w:type="gramStart"/>
      <w:r w:rsidRPr="00F6554E">
        <w:rPr>
          <w:rFonts w:eastAsia="PMingLiU"/>
          <w:bCs/>
        </w:rPr>
        <w:t>Москва :</w:t>
      </w:r>
      <w:proofErr w:type="gramEnd"/>
      <w:r w:rsidRPr="00F6554E">
        <w:rPr>
          <w:rFonts w:eastAsia="PMingLiU"/>
          <w:bCs/>
        </w:rPr>
        <w:t xml:space="preserve"> КУРС : ИНФРА-М, 2021. — 336 с. — (Среднее профессиональное образование). - ISBN 978-5-906818-41-6. - </w:t>
      </w:r>
      <w:proofErr w:type="gramStart"/>
      <w:r w:rsidRPr="00F6554E">
        <w:rPr>
          <w:rFonts w:eastAsia="PMingLiU"/>
          <w:bCs/>
        </w:rPr>
        <w:t>Текст :</w:t>
      </w:r>
      <w:proofErr w:type="gramEnd"/>
      <w:r w:rsidRPr="00F6554E">
        <w:rPr>
          <w:rFonts w:eastAsia="PMingLiU"/>
          <w:bCs/>
        </w:rPr>
        <w:t xml:space="preserve"> электронный. - URL: https://znanium.com/catalog/product/1138896 (дата обращения: 23.05.202</w:t>
      </w:r>
      <w:r w:rsidR="00B85639">
        <w:rPr>
          <w:rFonts w:eastAsia="PMingLiU"/>
          <w:bCs/>
        </w:rPr>
        <w:t>1</w:t>
      </w:r>
      <w:r w:rsidRPr="00F6554E">
        <w:rPr>
          <w:rFonts w:eastAsia="PMingLiU"/>
          <w:bCs/>
        </w:rPr>
        <w:t>). – Режим доступа: по подписке</w:t>
      </w:r>
      <w:r w:rsidR="00417F06">
        <w:rPr>
          <w:rFonts w:eastAsia="PMingLiU"/>
          <w:bCs/>
        </w:rPr>
        <w:t>.</w:t>
      </w:r>
    </w:p>
    <w:p w:rsidR="00B85639" w:rsidRDefault="00B85639" w:rsidP="00B85639">
      <w:pPr>
        <w:pStyle w:val="aa"/>
        <w:numPr>
          <w:ilvl w:val="0"/>
          <w:numId w:val="8"/>
        </w:numPr>
        <w:ind w:left="0"/>
      </w:pPr>
      <w:r w:rsidRPr="00B85639">
        <w:t xml:space="preserve">Гагарина Л.Г. Разработка и эксплуатация автоматизированных информационных систем - Москва: Издательский Дом ФОРУМ, 2021. - 384 с. — (Среднее профессиональное образование). - ISBN: 978-5-8199-0735-1 - </w:t>
      </w:r>
      <w:proofErr w:type="gramStart"/>
      <w:r w:rsidRPr="00B85639">
        <w:t>Текст :</w:t>
      </w:r>
      <w:proofErr w:type="gramEnd"/>
      <w:r w:rsidRPr="00B85639">
        <w:t xml:space="preserve"> электронный. - URL: https://znanium.com/catalog/document?id=367817 (дата обращения: 23.05.2021) – Режим доступа: по подписке</w:t>
      </w:r>
    </w:p>
    <w:p w:rsidR="00D964EB" w:rsidRPr="0088280E" w:rsidRDefault="00D964EB" w:rsidP="00D964EB">
      <w:pPr>
        <w:pStyle w:val="aa"/>
        <w:widowControl w:val="0"/>
        <w:ind w:left="0"/>
      </w:pPr>
    </w:p>
    <w:p w:rsidR="00D964EB" w:rsidRPr="0088280E" w:rsidRDefault="00D964EB" w:rsidP="00D964EB">
      <w:pPr>
        <w:pStyle w:val="31"/>
        <w:widowControl w:val="0"/>
        <w:spacing w:line="240" w:lineRule="auto"/>
      </w:pPr>
      <w:bookmarkStart w:id="35" w:name="bookmark13"/>
      <w:bookmarkStart w:id="36" w:name="_Toc188184540"/>
      <w:r>
        <w:rPr>
          <w:lang w:bidi="ru-RU"/>
        </w:rPr>
        <w:t xml:space="preserve">6.3.2 </w:t>
      </w:r>
      <w:r w:rsidRPr="0088280E">
        <w:rPr>
          <w:lang w:bidi="ru-RU"/>
        </w:rPr>
        <w:t>Дополнительн</w:t>
      </w:r>
      <w:r>
        <w:rPr>
          <w:lang w:bidi="ru-RU"/>
        </w:rPr>
        <w:t>ые</w:t>
      </w:r>
      <w:r w:rsidRPr="0088280E">
        <w:rPr>
          <w:lang w:bidi="ru-RU"/>
        </w:rPr>
        <w:t xml:space="preserve"> </w:t>
      </w:r>
      <w:bookmarkEnd w:id="35"/>
      <w:r>
        <w:rPr>
          <w:lang w:bidi="ru-RU"/>
        </w:rPr>
        <w:t>источники</w:t>
      </w:r>
      <w:bookmarkEnd w:id="36"/>
    </w:p>
    <w:p w:rsidR="00D964EB" w:rsidRDefault="00D964EB" w:rsidP="00D964EB">
      <w:pPr>
        <w:pStyle w:val="aa"/>
        <w:widowControl w:val="0"/>
        <w:numPr>
          <w:ilvl w:val="0"/>
          <w:numId w:val="27"/>
        </w:numPr>
        <w:ind w:left="0"/>
      </w:pPr>
      <w:r w:rsidRPr="00025F14">
        <w:t xml:space="preserve">Черткова Е. А. Программная инженерия. Визуальное моделирование программных </w:t>
      </w:r>
      <w:proofErr w:type="gramStart"/>
      <w:r w:rsidRPr="00025F14">
        <w:t>систем :</w:t>
      </w:r>
      <w:proofErr w:type="gramEnd"/>
      <w:r w:rsidRPr="00025F14">
        <w:t xml:space="preserve"> учебник для среднего профессионального образования / Е. А. Черткова. — 2-е изд., </w:t>
      </w:r>
      <w:proofErr w:type="spellStart"/>
      <w:r w:rsidRPr="00025F14">
        <w:t>испр</w:t>
      </w:r>
      <w:proofErr w:type="spellEnd"/>
      <w:proofErr w:type="gramStart"/>
      <w:r w:rsidRPr="00025F14">
        <w:t>.</w:t>
      </w:r>
      <w:proofErr w:type="gramEnd"/>
      <w:r w:rsidRPr="00025F14">
        <w:t xml:space="preserve"> и доп. — М: Издательство </w:t>
      </w:r>
      <w:proofErr w:type="spellStart"/>
      <w:r w:rsidRPr="00025F14">
        <w:t>Юрайт</w:t>
      </w:r>
      <w:proofErr w:type="spellEnd"/>
      <w:r w:rsidRPr="00025F14">
        <w:t>, 2020. – 147 с.</w:t>
      </w:r>
    </w:p>
    <w:p w:rsidR="00D964EB" w:rsidRPr="00025F14" w:rsidRDefault="00D964EB" w:rsidP="00D964EB">
      <w:pPr>
        <w:pStyle w:val="aa"/>
        <w:widowControl w:val="0"/>
        <w:numPr>
          <w:ilvl w:val="0"/>
          <w:numId w:val="27"/>
        </w:numPr>
        <w:ind w:left="0"/>
      </w:pPr>
      <w:r w:rsidRPr="00DE7384">
        <w:t xml:space="preserve">Рудаков, А. В. Технология разработки программных продуктов: учебник для </w:t>
      </w:r>
      <w:r>
        <w:lastRenderedPageBreak/>
        <w:t>обучающихся</w:t>
      </w:r>
      <w:r w:rsidRPr="00DE7384">
        <w:t xml:space="preserve"> учреждений среднего профессионального образования, обучающихся по специальности "Программное обеспечение вычислительной техники и автоматизированных систем": [профессиональный модуль ПМ.03 "Участие в интеграции программных модулей" (МДК.03.01)] / А. В. </w:t>
      </w:r>
      <w:proofErr w:type="gramStart"/>
      <w:r w:rsidRPr="00DE7384">
        <w:t>Рудаков ;</w:t>
      </w:r>
      <w:proofErr w:type="gramEnd"/>
      <w:r w:rsidRPr="00DE7384">
        <w:t xml:space="preserve"> А. В. Рудаков. – 12-е изд., стер. – Москва: Академия, 2018. – 208 c. – ISBN 9785446877928.</w:t>
      </w:r>
    </w:p>
    <w:p w:rsidR="00D964EB" w:rsidRDefault="00D964EB" w:rsidP="00B85639">
      <w:pPr>
        <w:pStyle w:val="aa"/>
        <w:widowControl w:val="0"/>
        <w:numPr>
          <w:ilvl w:val="0"/>
          <w:numId w:val="27"/>
        </w:numPr>
        <w:tabs>
          <w:tab w:val="left" w:pos="1076"/>
        </w:tabs>
        <w:ind w:left="0"/>
      </w:pPr>
      <w:r w:rsidRPr="0022553A">
        <w:t xml:space="preserve">Гниденко, И. Г. Технология разработки программного обеспечения: учебное пособие для среднего профессионального образования / И. Г. Гниденко, Ф. Ф. Павлов, Д. Ю. Федоров.  Москва: Издательство </w:t>
      </w:r>
      <w:proofErr w:type="spellStart"/>
      <w:r w:rsidRPr="0022553A">
        <w:t>Юрайт</w:t>
      </w:r>
      <w:proofErr w:type="spellEnd"/>
      <w:r w:rsidRPr="0022553A">
        <w:t>, 2019. — 235 с.</w:t>
      </w:r>
    </w:p>
    <w:p w:rsidR="00B85639" w:rsidRDefault="00B85639" w:rsidP="00B85639">
      <w:pPr>
        <w:pStyle w:val="aa"/>
        <w:numPr>
          <w:ilvl w:val="0"/>
          <w:numId w:val="27"/>
        </w:numPr>
        <w:tabs>
          <w:tab w:val="left" w:pos="1076"/>
        </w:tabs>
        <w:ind w:left="0"/>
        <w:jc w:val="left"/>
      </w:pPr>
      <w:proofErr w:type="spellStart"/>
      <w:r w:rsidRPr="002A3082">
        <w:t>Зараменских</w:t>
      </w:r>
      <w:proofErr w:type="spellEnd"/>
      <w:r w:rsidRPr="002A3082">
        <w:t xml:space="preserve"> Е.П. Управление жизненным циклом информационных систем - учебник и практикум для вузов - Москва: </w:t>
      </w:r>
      <w:proofErr w:type="spellStart"/>
      <w:r w:rsidRPr="002A3082">
        <w:t>Юрайт</w:t>
      </w:r>
      <w:proofErr w:type="spellEnd"/>
      <w:r w:rsidRPr="002A3082">
        <w:t>, 2021. - 497с.</w:t>
      </w:r>
    </w:p>
    <w:p w:rsidR="00D964EB" w:rsidRPr="0088280E" w:rsidRDefault="00D964EB" w:rsidP="00D964EB">
      <w:pPr>
        <w:pStyle w:val="34"/>
        <w:shd w:val="clear" w:color="auto" w:fill="auto"/>
        <w:tabs>
          <w:tab w:val="left" w:pos="1581"/>
        </w:tabs>
        <w:spacing w:line="240" w:lineRule="auto"/>
        <w:ind w:firstLine="709"/>
        <w:jc w:val="both"/>
        <w:outlineLvl w:val="9"/>
        <w:rPr>
          <w:sz w:val="24"/>
          <w:szCs w:val="24"/>
        </w:rPr>
      </w:pPr>
      <w:bookmarkStart w:id="37" w:name="bookmark14"/>
    </w:p>
    <w:p w:rsidR="00D964EB" w:rsidRPr="0088280E" w:rsidRDefault="00D964EB" w:rsidP="00A9424B">
      <w:pPr>
        <w:pStyle w:val="31"/>
        <w:widowControl w:val="0"/>
        <w:spacing w:line="240" w:lineRule="auto"/>
        <w:rPr>
          <w:lang w:eastAsia="en-US"/>
        </w:rPr>
      </w:pPr>
      <w:bookmarkStart w:id="38" w:name="_Toc188184541"/>
      <w:r>
        <w:rPr>
          <w:lang w:bidi="ru-RU"/>
        </w:rPr>
        <w:t xml:space="preserve">6.3.3 </w:t>
      </w:r>
      <w:r w:rsidRPr="0088280E">
        <w:rPr>
          <w:lang w:bidi="ru-RU"/>
        </w:rPr>
        <w:t>Интернет</w:t>
      </w:r>
      <w:bookmarkEnd w:id="37"/>
      <w:r>
        <w:rPr>
          <w:lang w:bidi="ru-RU"/>
        </w:rPr>
        <w:t>-ресурсы</w:t>
      </w:r>
      <w:bookmarkEnd w:id="38"/>
    </w:p>
    <w:p w:rsidR="00D964EB" w:rsidRPr="0088280E" w:rsidRDefault="00D964EB" w:rsidP="00A9424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>Официальный сайт Министерства образования и науки РФ [Электронный ресурс] - Режим доступа:</w:t>
      </w:r>
      <w:hyperlink r:id="rId10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</w:rPr>
          <w:t>http://www.mon.gov.ru</w:t>
        </w:r>
        <w:r w:rsidRPr="0088280E">
          <w:rPr>
            <w:rStyle w:val="af6"/>
            <w:lang w:eastAsia="en-US" w:bidi="en-US"/>
          </w:rPr>
          <w:t>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>Федеральный портал «Российское образование» [Электронный ресурс] - Режим доступа:</w:t>
      </w:r>
      <w:hyperlink r:id="rId11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www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edu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>Федеральный центр информационно-образовательных ресурсов [Электронный ресурс] - Режим доступа:</w:t>
      </w:r>
      <w:hyperlink r:id="rId12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proofErr w:type="spellStart"/>
        <w:r w:rsidRPr="0088280E">
          <w:rPr>
            <w:rStyle w:val="af6"/>
            <w:lang w:val="en-US" w:eastAsia="en-US" w:bidi="en-US"/>
          </w:rPr>
          <w:t>fcior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edu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>Единая коллекция цифровых образовательных ресурсов [Электронный ресурс] - Режим доступа:</w:t>
      </w:r>
      <w:hyperlink r:id="rId13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school</w:t>
        </w:r>
        <w:r w:rsidRPr="0088280E">
          <w:rPr>
            <w:rStyle w:val="af6"/>
            <w:lang w:eastAsia="en-US" w:bidi="en-US"/>
          </w:rPr>
          <w:t>-</w:t>
        </w:r>
        <w:r w:rsidRPr="0088280E">
          <w:rPr>
            <w:rStyle w:val="af6"/>
            <w:lang w:val="en-US" w:eastAsia="en-US" w:bidi="en-US"/>
          </w:rPr>
          <w:t>collection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edu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>Информационная система «Единое окно доступа к образовательным ресурсам» [Электронный ресурс] - Режим доступа:</w:t>
      </w:r>
      <w:hyperlink r:id="rId14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window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edu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>Электронно-библиотечная система издательства «Лань» [Электронный ресурс] - Режим доступа:</w:t>
      </w:r>
      <w:hyperlink r:id="rId15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proofErr w:type="spellStart"/>
        <w:r w:rsidRPr="0088280E">
          <w:rPr>
            <w:rStyle w:val="af6"/>
            <w:lang w:val="en-US" w:eastAsia="en-US" w:bidi="en-US"/>
          </w:rPr>
          <w:t>elanbook</w:t>
        </w:r>
        <w:proofErr w:type="spellEnd"/>
        <w:r w:rsidRPr="0088280E">
          <w:rPr>
            <w:rStyle w:val="af6"/>
            <w:lang w:eastAsia="en-US" w:bidi="en-US"/>
          </w:rPr>
          <w:t>.</w:t>
        </w:r>
        <w:r w:rsidRPr="0088280E">
          <w:rPr>
            <w:rStyle w:val="af6"/>
            <w:lang w:val="en-US" w:eastAsia="en-US" w:bidi="en-US"/>
          </w:rPr>
          <w:t>com</w:t>
        </w:r>
        <w:r w:rsidRPr="0088280E">
          <w:rPr>
            <w:rStyle w:val="af6"/>
            <w:lang w:eastAsia="en-US" w:bidi="en-US"/>
          </w:rPr>
          <w:t xml:space="preserve"> </w:t>
        </w:r>
      </w:hyperlink>
      <w:r w:rsidRPr="0088280E">
        <w:rPr>
          <w:color w:val="000000"/>
          <w:lang w:bidi="ru-RU"/>
        </w:rPr>
        <w:t>(дата обращения: 02.09.2018)</w:t>
      </w:r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 xml:space="preserve">Научная электронная библиотека [Электронный ресурс] - Режим доступа: </w:t>
      </w:r>
      <w:hyperlink r:id="rId16" w:history="1"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proofErr w:type="spellStart"/>
        <w:r w:rsidRPr="0088280E">
          <w:rPr>
            <w:rStyle w:val="af6"/>
            <w:lang w:val="en-US" w:eastAsia="en-US" w:bidi="en-US"/>
          </w:rPr>
          <w:t>elibrary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 xml:space="preserve">Электронный учебник по ОС [Электронный ресурс] - Режим доступа: </w:t>
      </w:r>
      <w:hyperlink r:id="rId17" w:history="1"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www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avinout</w:t>
        </w:r>
        <w:proofErr w:type="spellEnd"/>
        <w:r w:rsidRPr="0088280E">
          <w:rPr>
            <w:rStyle w:val="af6"/>
            <w:lang w:eastAsia="en-US" w:bidi="en-US"/>
          </w:rPr>
          <w:t>.</w:t>
        </w:r>
        <w:r w:rsidRPr="0088280E">
          <w:rPr>
            <w:rStyle w:val="af6"/>
            <w:lang w:val="en-US" w:eastAsia="en-US" w:bidi="en-US"/>
          </w:rPr>
          <w:t>com</w:t>
        </w:r>
        <w:r w:rsidRPr="0088280E">
          <w:rPr>
            <w:rStyle w:val="af6"/>
            <w:lang w:eastAsia="en-US" w:bidi="en-US"/>
          </w:rPr>
          <w:t>/</w:t>
        </w:r>
        <w:r w:rsidRPr="0088280E">
          <w:rPr>
            <w:rStyle w:val="af6"/>
            <w:lang w:val="en-US" w:eastAsia="en-US" w:bidi="en-US"/>
          </w:rPr>
          <w:t>index</w:t>
        </w:r>
        <w:r w:rsidRPr="0088280E">
          <w:rPr>
            <w:rStyle w:val="af6"/>
            <w:lang w:eastAsia="en-US" w:bidi="en-US"/>
          </w:rPr>
          <w:t>.</w:t>
        </w:r>
        <w:r w:rsidRPr="0088280E">
          <w:rPr>
            <w:rStyle w:val="af6"/>
            <w:lang w:val="en-US" w:eastAsia="en-US" w:bidi="en-US"/>
          </w:rPr>
          <w:t>html</w:t>
        </w:r>
        <w:r w:rsidRPr="0088280E">
          <w:rPr>
            <w:rStyle w:val="af6"/>
            <w:lang w:eastAsia="en-US" w:bidi="en-US"/>
          </w:rPr>
          <w:t>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 xml:space="preserve">Учебное пособие ТСИ библиотека [Электронный ресурс] - Режим доступа: </w:t>
      </w:r>
      <w:hyperlink r:id="rId18" w:history="1"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www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tstu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/</w:t>
        </w:r>
        <w:r w:rsidRPr="0088280E">
          <w:rPr>
            <w:rStyle w:val="af6"/>
            <w:lang w:val="en-US" w:eastAsia="en-US" w:bidi="en-US"/>
          </w:rPr>
          <w:t>education</w:t>
        </w:r>
        <w:r w:rsidRPr="0088280E">
          <w:rPr>
            <w:rStyle w:val="af6"/>
            <w:lang w:eastAsia="en-US" w:bidi="en-US"/>
          </w:rPr>
          <w:t>/</w:t>
        </w:r>
        <w:proofErr w:type="spellStart"/>
        <w:r w:rsidRPr="0088280E">
          <w:rPr>
            <w:rStyle w:val="af6"/>
            <w:lang w:val="en-US" w:eastAsia="en-US" w:bidi="en-US"/>
          </w:rPr>
          <w:t>elib</w:t>
        </w:r>
        <w:proofErr w:type="spellEnd"/>
        <w:r w:rsidRPr="0088280E">
          <w:rPr>
            <w:rStyle w:val="af6"/>
            <w:lang w:eastAsia="en-US" w:bidi="en-US"/>
          </w:rPr>
          <w:t>/</w:t>
        </w:r>
        <w:r w:rsidRPr="0088280E">
          <w:rPr>
            <w:rStyle w:val="af6"/>
            <w:lang w:val="en-US" w:eastAsia="en-US" w:bidi="en-US"/>
          </w:rPr>
          <w:t>pdf</w:t>
        </w:r>
        <w:r w:rsidRPr="0088280E">
          <w:rPr>
            <w:rStyle w:val="af6"/>
            <w:lang w:eastAsia="en-US" w:bidi="en-US"/>
          </w:rPr>
          <w:t>/2002/</w:t>
        </w:r>
        <w:proofErr w:type="spellStart"/>
        <w:r w:rsidRPr="0088280E">
          <w:rPr>
            <w:rStyle w:val="af6"/>
            <w:lang w:val="en-US" w:eastAsia="en-US" w:bidi="en-US"/>
          </w:rPr>
          <w:t>artemov</w:t>
        </w:r>
        <w:proofErr w:type="spellEnd"/>
        <w:r w:rsidRPr="0088280E">
          <w:rPr>
            <w:rStyle w:val="af6"/>
            <w:lang w:eastAsia="en-US" w:bidi="en-US"/>
          </w:rPr>
          <w:t>.</w:t>
        </w:r>
        <w:r w:rsidRPr="0088280E">
          <w:rPr>
            <w:rStyle w:val="af6"/>
            <w:lang w:val="en-US" w:eastAsia="en-US" w:bidi="en-US"/>
          </w:rPr>
          <w:t>pdf</w:t>
        </w:r>
        <w:r w:rsidRPr="0088280E">
          <w:rPr>
            <w:rStyle w:val="af6"/>
            <w:lang w:eastAsia="en-US" w:bidi="en-US"/>
          </w:rPr>
          <w:t>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>изд-во Открытые информационные системы [Электронный ресурс] - Режим доступа:</w:t>
      </w:r>
      <w:hyperlink r:id="rId19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www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osp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/.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>информационные системы в экономике, автоматизированные информационные системы, АИС [Электронный ресурс] - Режим доступа:</w:t>
      </w:r>
      <w:hyperlink r:id="rId20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proofErr w:type="spellStart"/>
        <w:r w:rsidRPr="0088280E">
          <w:rPr>
            <w:rStyle w:val="af6"/>
            <w:lang w:val="en-US" w:eastAsia="en-US" w:bidi="en-US"/>
          </w:rPr>
          <w:t>sysinform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 xml:space="preserve">Проект </w:t>
      </w:r>
      <w:proofErr w:type="spellStart"/>
      <w:r w:rsidRPr="0088280E">
        <w:rPr>
          <w:color w:val="000000"/>
          <w:lang w:val="en-US" w:eastAsia="en-US" w:bidi="en-US"/>
        </w:rPr>
        <w:t>Opennet</w:t>
      </w:r>
      <w:proofErr w:type="spellEnd"/>
      <w:r w:rsidRPr="0088280E">
        <w:rPr>
          <w:color w:val="000000"/>
          <w:lang w:eastAsia="en-US" w:bidi="en-US"/>
        </w:rPr>
        <w:t xml:space="preserve"> </w:t>
      </w:r>
      <w:r w:rsidRPr="0088280E">
        <w:rPr>
          <w:color w:val="000000"/>
          <w:lang w:bidi="ru-RU"/>
        </w:rPr>
        <w:t>[Электронный ресурс] - Режим доступа:</w:t>
      </w:r>
      <w:hyperlink r:id="rId21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www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opennet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/.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 xml:space="preserve">Портал ОС </w:t>
      </w:r>
      <w:r w:rsidRPr="0088280E">
        <w:rPr>
          <w:color w:val="000000"/>
          <w:lang w:val="en-US" w:eastAsia="en-US" w:bidi="en-US"/>
        </w:rPr>
        <w:t>UNIX</w:t>
      </w:r>
      <w:r w:rsidRPr="0088280E">
        <w:rPr>
          <w:color w:val="000000"/>
          <w:lang w:eastAsia="en-US" w:bidi="en-US"/>
        </w:rPr>
        <w:t xml:space="preserve"> </w:t>
      </w:r>
      <w:r w:rsidRPr="0088280E">
        <w:rPr>
          <w:color w:val="000000"/>
          <w:lang w:bidi="ru-RU"/>
        </w:rPr>
        <w:t>[Электронный ресурс] - Режим доступа:</w:t>
      </w:r>
      <w:hyperlink r:id="rId22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www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uneex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/.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  <w:tab w:val="left" w:pos="2992"/>
        </w:tabs>
        <w:ind w:firstLine="760"/>
      </w:pPr>
      <w:r w:rsidRPr="0088280E">
        <w:rPr>
          <w:color w:val="000000"/>
          <w:lang w:bidi="ru-RU"/>
        </w:rPr>
        <w:t>Федеральный</w:t>
      </w:r>
      <w:r w:rsidRPr="0088280E">
        <w:rPr>
          <w:color w:val="000000"/>
          <w:lang w:bidi="ru-RU"/>
        </w:rPr>
        <w:tab/>
        <w:t>портал «Информационно-коммуникационные технологии в</w:t>
      </w:r>
    </w:p>
    <w:p w:rsidR="00D964EB" w:rsidRPr="0088280E" w:rsidRDefault="00D964EB" w:rsidP="00D964EB">
      <w:pPr>
        <w:widowControl w:val="0"/>
      </w:pPr>
      <w:r w:rsidRPr="0088280E">
        <w:rPr>
          <w:color w:val="000000"/>
          <w:lang w:bidi="ru-RU"/>
        </w:rPr>
        <w:t>образовании» [Электронный ресурс] - Режим доступа:</w:t>
      </w:r>
      <w:hyperlink r:id="rId23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www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ict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edu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/.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>Федеральный портал «Российский портал открытого образования» Интернет - университет [Электронный ресурс] - Режим доступа:</w:t>
      </w:r>
      <w:hyperlink r:id="rId24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www</w:t>
        </w:r>
        <w:r w:rsidRPr="0088280E">
          <w:rPr>
            <w:rStyle w:val="af6"/>
            <w:lang w:eastAsia="en-US" w:bidi="en-US"/>
          </w:rPr>
          <w:t>.</w:t>
        </w:r>
        <w:r w:rsidRPr="0088280E">
          <w:rPr>
            <w:rStyle w:val="af6"/>
            <w:lang w:val="en-US" w:eastAsia="en-US" w:bidi="en-US"/>
          </w:rPr>
          <w:t>intuit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/.</w:t>
        </w:r>
      </w:hyperlink>
    </w:p>
    <w:p w:rsidR="00D964EB" w:rsidRPr="0088280E" w:rsidRDefault="00D964EB" w:rsidP="00D964EB">
      <w:pPr>
        <w:pStyle w:val="34"/>
        <w:shd w:val="clear" w:color="auto" w:fill="auto"/>
        <w:tabs>
          <w:tab w:val="left" w:pos="1216"/>
        </w:tabs>
        <w:spacing w:line="240" w:lineRule="auto"/>
        <w:ind w:left="760"/>
        <w:jc w:val="both"/>
        <w:outlineLvl w:val="9"/>
        <w:rPr>
          <w:sz w:val="24"/>
          <w:szCs w:val="24"/>
        </w:rPr>
      </w:pPr>
    </w:p>
    <w:p w:rsidR="00D964EB" w:rsidRPr="005B404C" w:rsidRDefault="00D964EB" w:rsidP="00D964EB">
      <w:pPr>
        <w:pStyle w:val="21"/>
        <w:widowControl w:val="0"/>
        <w:rPr>
          <w:lang w:eastAsia="en-US"/>
        </w:rPr>
      </w:pPr>
      <w:bookmarkStart w:id="39" w:name="bookmark16"/>
      <w:bookmarkStart w:id="40" w:name="_Toc188184542"/>
      <w:r>
        <w:rPr>
          <w:lang w:bidi="ru-RU"/>
        </w:rPr>
        <w:t xml:space="preserve">6.4 </w:t>
      </w:r>
      <w:r w:rsidRPr="0088280E">
        <w:rPr>
          <w:lang w:bidi="ru-RU"/>
        </w:rPr>
        <w:t>Кадровое обеспечение практик</w:t>
      </w:r>
      <w:bookmarkEnd w:id="39"/>
      <w:bookmarkEnd w:id="40"/>
    </w:p>
    <w:p w:rsidR="00D964EB" w:rsidRPr="0088280E" w:rsidRDefault="00D964EB" w:rsidP="00D964EB">
      <w:pPr>
        <w:pStyle w:val="34"/>
        <w:shd w:val="clear" w:color="auto" w:fill="auto"/>
        <w:tabs>
          <w:tab w:val="left" w:pos="1145"/>
        </w:tabs>
        <w:spacing w:line="240" w:lineRule="auto"/>
        <w:ind w:left="680"/>
        <w:jc w:val="both"/>
        <w:outlineLvl w:val="9"/>
        <w:rPr>
          <w:sz w:val="24"/>
          <w:szCs w:val="24"/>
        </w:rPr>
      </w:pPr>
    </w:p>
    <w:p w:rsidR="00D964EB" w:rsidRPr="005B404C" w:rsidRDefault="00D964EB" w:rsidP="00D964EB">
      <w:pPr>
        <w:widowControl w:val="0"/>
        <w:rPr>
          <w:color w:val="000000"/>
          <w:lang w:bidi="ru-RU"/>
        </w:rPr>
      </w:pPr>
      <w:r w:rsidRPr="005B404C">
        <w:rPr>
          <w:color w:val="000000"/>
          <w:lang w:bidi="ru-RU"/>
        </w:rPr>
        <w:t>Квалификация педагогических работников образовательной организации отвеча</w:t>
      </w:r>
      <w:r>
        <w:rPr>
          <w:color w:val="000000"/>
          <w:lang w:bidi="ru-RU"/>
        </w:rPr>
        <w:t>е</w:t>
      </w:r>
      <w:r w:rsidRPr="005B404C">
        <w:rPr>
          <w:color w:val="000000"/>
          <w:lang w:bidi="ru-RU"/>
        </w:rPr>
        <w:t>т квалификационным требованиям, указанным в квалификационных справочниках, и (и</w:t>
      </w:r>
      <w:r>
        <w:rPr>
          <w:color w:val="000000"/>
          <w:lang w:bidi="ru-RU"/>
        </w:rPr>
        <w:t>ли) профессиональных стандартах</w:t>
      </w:r>
      <w:r w:rsidRPr="005B404C">
        <w:rPr>
          <w:color w:val="000000"/>
          <w:lang w:bidi="ru-RU"/>
        </w:rPr>
        <w:t>.</w:t>
      </w:r>
    </w:p>
    <w:p w:rsidR="00D964EB" w:rsidRDefault="00D964EB" w:rsidP="00D964EB">
      <w:pPr>
        <w:widowControl w:val="0"/>
        <w:rPr>
          <w:color w:val="000000"/>
          <w:lang w:bidi="ru-RU"/>
        </w:rPr>
      </w:pPr>
      <w:r w:rsidRPr="005B404C">
        <w:rPr>
          <w:color w:val="000000"/>
          <w:lang w:bidi="ru-RU"/>
        </w:rPr>
        <w:t>Педагогические работники, привлекаемые к реализации образовательной программы, получа</w:t>
      </w:r>
      <w:r>
        <w:rPr>
          <w:color w:val="000000"/>
          <w:lang w:bidi="ru-RU"/>
        </w:rPr>
        <w:t>ю</w:t>
      </w:r>
      <w:r w:rsidRPr="005B404C">
        <w:rPr>
          <w:color w:val="000000"/>
          <w:lang w:bidi="ru-RU"/>
        </w:rPr>
        <w:t>т дополнительное профессиональное образование по программам повышения квалификации, в том числе в форме стажировки в организациях направление деятельности которых соответствует области профессиональной деятельности</w:t>
      </w:r>
      <w:r>
        <w:rPr>
          <w:color w:val="000000"/>
          <w:lang w:bidi="ru-RU"/>
        </w:rPr>
        <w:t xml:space="preserve"> </w:t>
      </w:r>
      <w:r w:rsidRPr="005B404C">
        <w:rPr>
          <w:color w:val="000000"/>
          <w:lang w:bidi="ru-RU"/>
        </w:rPr>
        <w:t>не реже 1 раза в 3 года с учетом расширения спектра профессиональных компетенций</w:t>
      </w:r>
      <w:r>
        <w:rPr>
          <w:color w:val="000000"/>
          <w:lang w:bidi="ru-RU"/>
        </w:rPr>
        <w:t>.</w:t>
      </w:r>
    </w:p>
    <w:p w:rsidR="00D964EB" w:rsidRDefault="00D964EB" w:rsidP="00B72170">
      <w:pPr>
        <w:pStyle w:val="21"/>
        <w:widowControl w:val="0"/>
        <w:ind w:firstLine="0"/>
        <w:rPr>
          <w:bCs/>
        </w:rPr>
      </w:pPr>
    </w:p>
    <w:p w:rsidR="00D964EB" w:rsidRDefault="00D964EB" w:rsidP="00D964EB">
      <w:pPr>
        <w:pStyle w:val="21"/>
        <w:widowControl w:val="0"/>
      </w:pPr>
      <w:bookmarkStart w:id="41" w:name="_Toc188184543"/>
      <w:r>
        <w:lastRenderedPageBreak/>
        <w:t xml:space="preserve">6.5 Критерии оценивания </w:t>
      </w:r>
      <w:r w:rsidR="00A9424B">
        <w:t>практик</w:t>
      </w:r>
      <w:bookmarkEnd w:id="41"/>
    </w:p>
    <w:p w:rsidR="00D964EB" w:rsidRPr="0088280E" w:rsidRDefault="00D964EB" w:rsidP="00D964EB">
      <w:pPr>
        <w:widowControl w:val="0"/>
      </w:pPr>
    </w:p>
    <w:p w:rsidR="00D964EB" w:rsidRPr="0088280E" w:rsidRDefault="00D964EB" w:rsidP="00D964EB">
      <w:pPr>
        <w:widowControl w:val="0"/>
      </w:pPr>
      <w:r w:rsidRPr="0088280E">
        <w:rPr>
          <w:color w:val="000000"/>
          <w:lang w:bidi="ru-RU"/>
        </w:rPr>
        <w:t>Контрольным мероприятием промежуточной аттестации обучающихся по итогам учебной практики является дифференцированный зачет, который проводится в форме защиты отчета (итоговая конференция). Отчет, удовлетворяющий предъявляемым требованиям к содержанию и оформлению, допускается к защите.</w:t>
      </w:r>
    </w:p>
    <w:p w:rsidR="00D964EB" w:rsidRPr="0088280E" w:rsidRDefault="00D964EB" w:rsidP="00D964EB">
      <w:pPr>
        <w:widowControl w:val="0"/>
      </w:pPr>
      <w:r w:rsidRPr="0088280E">
        <w:rPr>
          <w:color w:val="000000"/>
          <w:lang w:bidi="ru-RU"/>
        </w:rPr>
        <w:t>Критерии оценки отчета о прохождении практики:</w:t>
      </w:r>
    </w:p>
    <w:p w:rsidR="00D964EB" w:rsidRPr="007E3ACC" w:rsidRDefault="00D964EB" w:rsidP="00D964EB">
      <w:pPr>
        <w:widowControl w:val="0"/>
        <w:rPr>
          <w:b/>
        </w:rPr>
      </w:pPr>
      <w:r w:rsidRPr="007E3ACC">
        <w:rPr>
          <w:b/>
          <w:color w:val="000000"/>
          <w:lang w:bidi="ru-RU"/>
        </w:rPr>
        <w:t>«Отлично»: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 xml:space="preserve">выставляется </w:t>
      </w:r>
      <w:r>
        <w:rPr>
          <w:color w:val="000000"/>
          <w:lang w:bidi="ru-RU"/>
        </w:rPr>
        <w:t>обучающемуся</w:t>
      </w:r>
      <w:r w:rsidRPr="0088280E">
        <w:rPr>
          <w:color w:val="000000"/>
          <w:lang w:bidi="ru-RU"/>
        </w:rPr>
        <w:t>, который выполнил весь объем работы, предусмотренный программой учебной практики и индивидуальным заданием;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соблюдал учебную дисциплину, систематически вел дневник, в котором записывал объем выполненной работы за каждый день практики;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своевременно предоставил отчет о прохождении учебной практики, а также дневник и аттестационный лист-характеристику, оформленный в соответствии с требованиями программы практики;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содержание разделов отчета об учебной практике точно соответствует требуемой структуре отчета, имеет четкое построение, логическую последовательность изложения материала, доказательность выводов и обоснованность рекомендаций;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в докладе демонстрирует отличные знания и умения, предусмотренные программой учебной практики, аргументировано и в логической последовательности излагает материал, использует точные краткие формулировки.</w:t>
      </w:r>
    </w:p>
    <w:p w:rsidR="00D964EB" w:rsidRPr="007E3ACC" w:rsidRDefault="00D964EB" w:rsidP="00D964EB">
      <w:pPr>
        <w:widowControl w:val="0"/>
        <w:rPr>
          <w:b/>
        </w:rPr>
      </w:pPr>
      <w:r w:rsidRPr="007E3ACC">
        <w:rPr>
          <w:b/>
          <w:color w:val="000000"/>
          <w:lang w:bidi="ru-RU"/>
        </w:rPr>
        <w:t>«Хорошо»: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 xml:space="preserve">выставляется </w:t>
      </w:r>
      <w:r>
        <w:rPr>
          <w:color w:val="000000"/>
          <w:lang w:bidi="ru-RU"/>
        </w:rPr>
        <w:t>обучающемуся</w:t>
      </w:r>
      <w:r w:rsidRPr="0088280E">
        <w:rPr>
          <w:color w:val="000000"/>
          <w:lang w:bidi="ru-RU"/>
        </w:rPr>
        <w:t>, который выполнил весь объем работы, предусмотренный программой учебной практики и индивидуальным заданием;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соблюдал учебную дисциплину, вел дневник, в котором записывал объем выполненной работы практики;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предоставил отчет о прохождении учебной практики, а также дневник и аттестационный лист-характеристику, оформленный в соответствии с требованиями программы практики;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содержание разделов отчета об учебной практике в основном соответствует требуемой структуре отчета, однако имеет отдельные отклонения и неточности в построении, логической последовательности изложения материала, выводов и рекомендаций;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в докладе демонстрирует твердые знания программного материала, грамотно и по существу излагает его, не допускает существенных неточностей в ответах, правильно применяет теоретические положения при анализе практических ситуаций.</w:t>
      </w:r>
    </w:p>
    <w:p w:rsidR="00D964EB" w:rsidRPr="007E3ACC" w:rsidRDefault="00D964EB" w:rsidP="00D964EB">
      <w:pPr>
        <w:widowControl w:val="0"/>
        <w:rPr>
          <w:b/>
        </w:rPr>
      </w:pPr>
      <w:r w:rsidRPr="007E3ACC">
        <w:rPr>
          <w:b/>
          <w:color w:val="000000"/>
          <w:lang w:bidi="ru-RU"/>
        </w:rPr>
        <w:t>«Удовлетворительно»: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 xml:space="preserve">выставляется </w:t>
      </w:r>
      <w:r>
        <w:rPr>
          <w:color w:val="000000"/>
          <w:lang w:bidi="ru-RU"/>
        </w:rPr>
        <w:t>обучающемуся</w:t>
      </w:r>
      <w:r w:rsidRPr="0088280E">
        <w:rPr>
          <w:color w:val="000000"/>
          <w:lang w:bidi="ru-RU"/>
        </w:rPr>
        <w:t>, который выполнил весь объем работы, предусмотренный программой учебной практики и индивидуальным заданием;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соблюдал учебную дисциплину, периодически вел дневник, в котором записывал объем выполненной работы практики;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предоставил отчет о прохождении учебной практики, а также дневник и аттестационный лист-характеристику, оформленный в соответствии с требованиями программы практики;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содержание разделов отчета об учебной практике в основном соответствует требуемой структуре отчета, однако нарушена логическая последовательность изложения материала, выводы и рекомендации некорректны;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 xml:space="preserve">в докладе демонстрирует </w:t>
      </w:r>
      <w:proofErr w:type="gramStart"/>
      <w:r w:rsidRPr="0088280E">
        <w:rPr>
          <w:color w:val="000000"/>
          <w:lang w:bidi="ru-RU"/>
        </w:rPr>
        <w:t>удовлетворительные знания и умения</w:t>
      </w:r>
      <w:proofErr w:type="gramEnd"/>
      <w:r w:rsidRPr="0088280E">
        <w:rPr>
          <w:color w:val="000000"/>
          <w:lang w:bidi="ru-RU"/>
        </w:rPr>
        <w:t xml:space="preserve"> предусмотренные программой учебной практики.</w:t>
      </w:r>
    </w:p>
    <w:p w:rsidR="00D964EB" w:rsidRPr="007E3ACC" w:rsidRDefault="00D964EB" w:rsidP="00D964EB">
      <w:pPr>
        <w:widowControl w:val="0"/>
        <w:rPr>
          <w:b/>
        </w:rPr>
      </w:pPr>
      <w:r w:rsidRPr="007E3ACC">
        <w:rPr>
          <w:b/>
          <w:color w:val="000000"/>
          <w:lang w:bidi="ru-RU"/>
        </w:rPr>
        <w:t>«Неудовлетворительно»: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 xml:space="preserve">выставляется </w:t>
      </w:r>
      <w:r>
        <w:rPr>
          <w:color w:val="000000"/>
          <w:lang w:bidi="ru-RU"/>
        </w:rPr>
        <w:t>обучающемуся</w:t>
      </w:r>
      <w:r w:rsidRPr="0088280E">
        <w:rPr>
          <w:color w:val="000000"/>
          <w:lang w:bidi="ru-RU"/>
        </w:rPr>
        <w:t>, который выполнил весь объем работы, предусмотренный программой учебной практики и индивидуальным заданием;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 xml:space="preserve">не соблюдал учебную дисциплину, периодически вел дневник, в котором записывал </w:t>
      </w:r>
      <w:r w:rsidRPr="0088280E">
        <w:rPr>
          <w:color w:val="000000"/>
          <w:lang w:bidi="ru-RU"/>
        </w:rPr>
        <w:lastRenderedPageBreak/>
        <w:t>объем выполненной работы практики;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содержание разделов отчета об учебной практике в основном соответствует требуемой структуре отчета, однако нарушена логическая последовательность изложения материала, выводы и рекомендации некорректны;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не владеет знаниями и умениями, предусмотренными программой учебной практики, с большими затруднениями формулирует ответы на поставленные вопросы.</w:t>
      </w:r>
    </w:p>
    <w:p w:rsidR="00A9424B" w:rsidRDefault="00A9424B">
      <w:pPr>
        <w:spacing w:after="200" w:line="276" w:lineRule="auto"/>
        <w:ind w:firstLine="0"/>
        <w:jc w:val="left"/>
        <w:rPr>
          <w:color w:val="000000"/>
          <w:lang w:bidi="ru-RU"/>
        </w:rPr>
      </w:pPr>
    </w:p>
    <w:p w:rsidR="00D964EB" w:rsidRPr="0088280E" w:rsidRDefault="00D964EB" w:rsidP="00D964EB">
      <w:pPr>
        <w:pStyle w:val="afc"/>
        <w:shd w:val="clear" w:color="auto" w:fill="auto"/>
        <w:spacing w:line="240" w:lineRule="auto"/>
        <w:ind w:firstLine="709"/>
        <w:jc w:val="both"/>
        <w:rPr>
          <w:sz w:val="24"/>
          <w:szCs w:val="24"/>
        </w:rPr>
      </w:pPr>
      <w:r w:rsidRPr="0088280E">
        <w:rPr>
          <w:color w:val="000000"/>
          <w:sz w:val="24"/>
          <w:szCs w:val="24"/>
          <w:lang w:eastAsia="ru-RU" w:bidi="ru-RU"/>
        </w:rPr>
        <w:t>Критерии оценки доклада, сопровождающегося мультимедийной презентацией.</w:t>
      </w: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"/>
        <w:gridCol w:w="4942"/>
        <w:gridCol w:w="3627"/>
      </w:tblGrid>
      <w:tr w:rsidR="00D964EB" w:rsidRPr="0088280E" w:rsidTr="00A9424B">
        <w:trPr>
          <w:trHeight w:hRule="exact" w:val="682"/>
          <w:jc w:val="center"/>
        </w:trPr>
        <w:tc>
          <w:tcPr>
            <w:tcW w:w="547" w:type="pct"/>
            <w:shd w:val="clear" w:color="auto" w:fill="FFFFFF"/>
            <w:vAlign w:val="center"/>
          </w:tcPr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/>
              </w:rPr>
            </w:pPr>
            <w:r w:rsidRPr="007E3ACC">
              <w:rPr>
                <w:b/>
              </w:rPr>
              <w:t>№</w:t>
            </w:r>
            <w:r>
              <w:rPr>
                <w:b/>
              </w:rPr>
              <w:t>№</w:t>
            </w:r>
          </w:p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/>
              </w:rPr>
            </w:pPr>
            <w:r w:rsidRPr="007E3ACC">
              <w:rPr>
                <w:b/>
              </w:rPr>
              <w:t>п/п</w:t>
            </w:r>
          </w:p>
        </w:tc>
        <w:tc>
          <w:tcPr>
            <w:tcW w:w="2568" w:type="pct"/>
            <w:shd w:val="clear" w:color="auto" w:fill="FFFFFF"/>
            <w:vAlign w:val="center"/>
          </w:tcPr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/>
              </w:rPr>
            </w:pPr>
            <w:r w:rsidRPr="007E3ACC">
              <w:rPr>
                <w:b/>
              </w:rPr>
              <w:t>Показатели оценки</w:t>
            </w:r>
          </w:p>
        </w:tc>
        <w:tc>
          <w:tcPr>
            <w:tcW w:w="1885" w:type="pct"/>
            <w:shd w:val="clear" w:color="auto" w:fill="FFFFFF"/>
            <w:vAlign w:val="center"/>
          </w:tcPr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/>
              </w:rPr>
            </w:pPr>
            <w:r w:rsidRPr="007E3ACC">
              <w:rPr>
                <w:b/>
              </w:rPr>
              <w:t>Критерии оценивания</w:t>
            </w:r>
          </w:p>
        </w:tc>
      </w:tr>
      <w:tr w:rsidR="00D964EB" w:rsidRPr="0088280E" w:rsidTr="00A9424B">
        <w:trPr>
          <w:trHeight w:hRule="exact" w:val="1469"/>
          <w:jc w:val="center"/>
        </w:trPr>
        <w:tc>
          <w:tcPr>
            <w:tcW w:w="547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1</w:t>
            </w:r>
          </w:p>
        </w:tc>
        <w:tc>
          <w:tcPr>
            <w:tcW w:w="2568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  <w:r w:rsidRPr="0088280E">
              <w:t>Структура (количество слайдов соответствует содержанию и продолжительности выступления, для 5-минутного выступления используется не более 10 слайдов, включая титульный слайд и слайд с выводами)</w:t>
            </w:r>
          </w:p>
        </w:tc>
        <w:tc>
          <w:tcPr>
            <w:tcW w:w="1885" w:type="pct"/>
            <w:vMerge w:val="restart"/>
            <w:shd w:val="clear" w:color="auto" w:fill="FFFFFF"/>
            <w:vAlign w:val="center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 xml:space="preserve">Каждый из показателей оценивается по критерию </w:t>
            </w:r>
            <w:r w:rsidRPr="0088280E">
              <w:rPr>
                <w:rStyle w:val="24"/>
                <w:sz w:val="24"/>
                <w:szCs w:val="24"/>
              </w:rPr>
              <w:t xml:space="preserve">«выполнен - частично выполнен - не выполнен», </w:t>
            </w:r>
            <w:r w:rsidRPr="0088280E">
              <w:t>что</w:t>
            </w:r>
          </w:p>
          <w:p w:rsidR="00D964EB" w:rsidRPr="0088280E" w:rsidRDefault="00D964EB" w:rsidP="00A9424B">
            <w:pPr>
              <w:widowControl w:val="0"/>
              <w:jc w:val="center"/>
            </w:pPr>
            <w:r w:rsidRPr="0088280E">
              <w:t xml:space="preserve">соответствует следующему распределению баллов </w:t>
            </w:r>
            <w:r w:rsidRPr="0088280E">
              <w:rPr>
                <w:rStyle w:val="24"/>
                <w:sz w:val="24"/>
                <w:szCs w:val="24"/>
              </w:rPr>
              <w:t>«2 балла - 1 балл - 0 баллов»</w:t>
            </w:r>
          </w:p>
        </w:tc>
      </w:tr>
      <w:tr w:rsidR="00D964EB" w:rsidRPr="0088280E" w:rsidTr="00A9424B">
        <w:trPr>
          <w:trHeight w:hRule="exact" w:val="1195"/>
          <w:jc w:val="center"/>
        </w:trPr>
        <w:tc>
          <w:tcPr>
            <w:tcW w:w="547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2</w:t>
            </w:r>
          </w:p>
        </w:tc>
        <w:tc>
          <w:tcPr>
            <w:tcW w:w="2568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  <w:r w:rsidRPr="0088280E">
              <w:t>Наглядность (иллюстрации хорошего качества, с четким изображением, текст легко читается, например: используются средства наглядности информации в виде таблиц, схем, графиков и т. д.)</w:t>
            </w:r>
          </w:p>
        </w:tc>
        <w:tc>
          <w:tcPr>
            <w:tcW w:w="1885" w:type="pct"/>
            <w:vMerge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</w:p>
        </w:tc>
      </w:tr>
      <w:tr w:rsidR="00D964EB" w:rsidRPr="0088280E" w:rsidTr="00A9424B">
        <w:trPr>
          <w:trHeight w:hRule="exact" w:val="1190"/>
          <w:jc w:val="center"/>
        </w:trPr>
        <w:tc>
          <w:tcPr>
            <w:tcW w:w="547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3</w:t>
            </w:r>
          </w:p>
        </w:tc>
        <w:tc>
          <w:tcPr>
            <w:tcW w:w="2568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  <w:r w:rsidRPr="0088280E">
              <w:t>Дизайн и настройка (оформление слайдов соответствует теме, не препятствует восприятию содержания, для всех слайдов презентации используется один и тот же шаблон оформления)</w:t>
            </w:r>
          </w:p>
        </w:tc>
        <w:tc>
          <w:tcPr>
            <w:tcW w:w="1885" w:type="pct"/>
            <w:vMerge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</w:p>
        </w:tc>
      </w:tr>
      <w:tr w:rsidR="00D964EB" w:rsidRPr="0088280E" w:rsidTr="00A9424B">
        <w:trPr>
          <w:trHeight w:hRule="exact" w:val="1747"/>
          <w:jc w:val="center"/>
        </w:trPr>
        <w:tc>
          <w:tcPr>
            <w:tcW w:w="547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4</w:t>
            </w:r>
          </w:p>
        </w:tc>
        <w:tc>
          <w:tcPr>
            <w:tcW w:w="2568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  <w:r w:rsidRPr="0088280E">
              <w:t>Содержание (презентация отражает основные этапы исследования - проблему, цель, гипотезу, ход выполнения работы, выводы, т.е. содержит полную, понятную информацию по теме доклада при наличии орфографической и пунктуационной грамотности)</w:t>
            </w:r>
          </w:p>
        </w:tc>
        <w:tc>
          <w:tcPr>
            <w:tcW w:w="1885" w:type="pct"/>
            <w:vMerge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</w:p>
        </w:tc>
      </w:tr>
      <w:tr w:rsidR="00D964EB" w:rsidRPr="0088280E" w:rsidTr="00A9424B">
        <w:trPr>
          <w:trHeight w:hRule="exact" w:val="1205"/>
          <w:jc w:val="center"/>
        </w:trPr>
        <w:tc>
          <w:tcPr>
            <w:tcW w:w="547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5</w:t>
            </w:r>
          </w:p>
        </w:tc>
        <w:tc>
          <w:tcPr>
            <w:tcW w:w="2568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  <w:r w:rsidRPr="0088280E">
              <w:t>Требования к выступлению (выступающий свободно владеет содержанием, ясно и грамотно излагает материал, выступающий свободно и корректно отвечает на вопросы и замечания аудитории).</w:t>
            </w:r>
          </w:p>
        </w:tc>
        <w:tc>
          <w:tcPr>
            <w:tcW w:w="1885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</w:p>
        </w:tc>
      </w:tr>
    </w:tbl>
    <w:p w:rsidR="00D964EB" w:rsidRDefault="00D964EB" w:rsidP="00D964EB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color w:val="000000"/>
          <w:sz w:val="24"/>
          <w:szCs w:val="24"/>
          <w:lang w:eastAsia="ru-RU" w:bidi="ru-RU"/>
        </w:rPr>
      </w:pPr>
      <w:bookmarkStart w:id="42" w:name="bookmark17"/>
      <w:r w:rsidRPr="0088280E">
        <w:rPr>
          <w:color w:val="000000"/>
          <w:sz w:val="24"/>
          <w:szCs w:val="24"/>
          <w:lang w:eastAsia="ru-RU" w:bidi="ru-RU"/>
        </w:rPr>
        <w:t xml:space="preserve">Шкала оценивания доклада-презентации </w:t>
      </w:r>
    </w:p>
    <w:p w:rsidR="00D964EB" w:rsidRDefault="00D964EB" w:rsidP="00D964EB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color w:val="000000"/>
          <w:sz w:val="24"/>
          <w:szCs w:val="24"/>
          <w:lang w:eastAsia="ru-RU" w:bidi="ru-RU"/>
        </w:rPr>
      </w:pPr>
    </w:p>
    <w:p w:rsidR="00D964EB" w:rsidRPr="00A21A2A" w:rsidRDefault="00D964EB" w:rsidP="00D964EB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b w:val="0"/>
          <w:sz w:val="24"/>
          <w:szCs w:val="24"/>
        </w:rPr>
      </w:pPr>
      <w:r w:rsidRPr="00A21A2A">
        <w:rPr>
          <w:b w:val="0"/>
          <w:color w:val="000000"/>
          <w:sz w:val="24"/>
          <w:szCs w:val="24"/>
          <w:lang w:eastAsia="ru-RU" w:bidi="ru-RU"/>
        </w:rPr>
        <w:t>Оценка «отлично» - 10-9 баллов.</w:t>
      </w:r>
      <w:bookmarkEnd w:id="42"/>
    </w:p>
    <w:p w:rsidR="00D964EB" w:rsidRPr="00A21A2A" w:rsidRDefault="00D964EB" w:rsidP="00D964EB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b w:val="0"/>
          <w:sz w:val="24"/>
          <w:szCs w:val="24"/>
        </w:rPr>
      </w:pPr>
      <w:bookmarkStart w:id="43" w:name="bookmark18"/>
      <w:r w:rsidRPr="00A21A2A">
        <w:rPr>
          <w:b w:val="0"/>
          <w:color w:val="000000"/>
          <w:sz w:val="24"/>
          <w:szCs w:val="24"/>
          <w:lang w:eastAsia="ru-RU" w:bidi="ru-RU"/>
        </w:rPr>
        <w:t>Оценка «хорошо»- 8-7 баллов.</w:t>
      </w:r>
      <w:bookmarkEnd w:id="43"/>
    </w:p>
    <w:p w:rsidR="00D964EB" w:rsidRPr="00A21A2A" w:rsidRDefault="00D964EB" w:rsidP="00D964EB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b w:val="0"/>
          <w:color w:val="000000"/>
          <w:sz w:val="24"/>
          <w:szCs w:val="24"/>
          <w:lang w:eastAsia="ru-RU" w:bidi="ru-RU"/>
        </w:rPr>
      </w:pPr>
      <w:bookmarkStart w:id="44" w:name="bookmark19"/>
      <w:r w:rsidRPr="00A21A2A">
        <w:rPr>
          <w:b w:val="0"/>
          <w:color w:val="000000"/>
          <w:sz w:val="24"/>
          <w:szCs w:val="24"/>
          <w:lang w:eastAsia="ru-RU" w:bidi="ru-RU"/>
        </w:rPr>
        <w:t xml:space="preserve">Оценка «удовлетворительно»-6-5 баллов. </w:t>
      </w:r>
    </w:p>
    <w:p w:rsidR="00D964EB" w:rsidRPr="00A21A2A" w:rsidRDefault="00D964EB" w:rsidP="00D964EB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b w:val="0"/>
          <w:sz w:val="24"/>
          <w:szCs w:val="24"/>
        </w:rPr>
      </w:pPr>
      <w:r w:rsidRPr="00A21A2A">
        <w:rPr>
          <w:b w:val="0"/>
          <w:color w:val="000000"/>
          <w:sz w:val="24"/>
          <w:szCs w:val="24"/>
          <w:lang w:eastAsia="ru-RU" w:bidi="ru-RU"/>
        </w:rPr>
        <w:t>Оценка «неудовлетворительно»- менее 5 баллов.</w:t>
      </w:r>
      <w:bookmarkEnd w:id="44"/>
    </w:p>
    <w:p w:rsidR="00D964EB" w:rsidRDefault="00D964EB" w:rsidP="00D964EB">
      <w:pPr>
        <w:pStyle w:val="11"/>
        <w:widowControl w:val="0"/>
        <w:rPr>
          <w:bCs/>
        </w:rPr>
      </w:pPr>
    </w:p>
    <w:p w:rsidR="00D964EB" w:rsidRDefault="00D964EB" w:rsidP="00D964EB">
      <w:pPr>
        <w:pStyle w:val="11"/>
        <w:widowControl w:val="0"/>
        <w:rPr>
          <w:lang w:bidi="ru-RU"/>
        </w:rPr>
      </w:pPr>
      <w:bookmarkStart w:id="45" w:name="_Toc188184544"/>
      <w:r>
        <w:rPr>
          <w:bCs/>
        </w:rPr>
        <w:t xml:space="preserve">7. </w:t>
      </w:r>
      <w:r>
        <w:rPr>
          <w:lang w:bidi="ru-RU"/>
        </w:rPr>
        <w:t>КОНТРОЛЬ И ОЦЕНКА РЕЗУЛЬТАТОВ ОСВОЕ</w:t>
      </w:r>
      <w:r>
        <w:t>НИЯ</w:t>
      </w:r>
      <w:r>
        <w:rPr>
          <w:lang w:bidi="ru-RU"/>
        </w:rPr>
        <w:t xml:space="preserve"> ОБЩИХ И</w:t>
      </w:r>
      <w:bookmarkEnd w:id="45"/>
    </w:p>
    <w:p w:rsidR="00D964EB" w:rsidRDefault="00D964EB" w:rsidP="00D964EB">
      <w:pPr>
        <w:pStyle w:val="11"/>
        <w:widowControl w:val="0"/>
        <w:rPr>
          <w:lang w:bidi="ru-RU"/>
        </w:rPr>
      </w:pPr>
      <w:bookmarkStart w:id="46" w:name="_Toc188184545"/>
      <w:r>
        <w:rPr>
          <w:lang w:bidi="ru-RU"/>
        </w:rPr>
        <w:t>ПРОФЕССИОНАЛЬНЫХ КОМПЕТЕНЦИЙ ПРИ ПРОХОЖДЕНИИ ПРАКТИК</w:t>
      </w:r>
      <w:bookmarkEnd w:id="46"/>
    </w:p>
    <w:p w:rsidR="00D964EB" w:rsidRDefault="00D964EB" w:rsidP="00D964EB">
      <w:pPr>
        <w:widowControl w:val="0"/>
        <w:spacing w:line="276" w:lineRule="auto"/>
        <w:ind w:firstLine="0"/>
        <w:jc w:val="left"/>
        <w:rPr>
          <w:b/>
          <w:caps/>
          <w:lang w:bidi="ru-RU"/>
        </w:rPr>
      </w:pPr>
    </w:p>
    <w:p w:rsidR="00D964EB" w:rsidRDefault="009C4825" w:rsidP="00D964EB">
      <w:pPr>
        <w:pStyle w:val="21"/>
        <w:widowControl w:val="0"/>
      </w:pPr>
      <w:bookmarkStart w:id="47" w:name="_Toc188184546"/>
      <w:r>
        <w:t>7.1</w:t>
      </w:r>
      <w:r w:rsidR="00D964EB">
        <w:t xml:space="preserve"> Освоенные общие компетенции</w:t>
      </w:r>
      <w:bookmarkEnd w:id="47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38"/>
        <w:gridCol w:w="5245"/>
        <w:gridCol w:w="2539"/>
      </w:tblGrid>
      <w:tr w:rsidR="00D964EB" w:rsidTr="00A9424B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964EB" w:rsidRDefault="00D964EB" w:rsidP="00A9424B">
            <w:pPr>
              <w:pStyle w:val="28"/>
              <w:shd w:val="clear" w:color="auto" w:fill="auto"/>
              <w:spacing w:before="0" w:line="240" w:lineRule="auto"/>
              <w:ind w:hanging="357"/>
              <w:jc w:val="center"/>
            </w:pPr>
            <w:r>
              <w:rPr>
                <w:rStyle w:val="24"/>
                <w:rFonts w:eastAsiaTheme="minorHAnsi"/>
              </w:rPr>
              <w:t>Результаты</w:t>
            </w:r>
          </w:p>
          <w:p w:rsidR="00D964EB" w:rsidRDefault="00D964EB" w:rsidP="00A9424B">
            <w:pPr>
              <w:pStyle w:val="28"/>
              <w:shd w:val="clear" w:color="auto" w:fill="auto"/>
              <w:spacing w:before="0" w:line="240" w:lineRule="auto"/>
              <w:ind w:hanging="357"/>
              <w:jc w:val="center"/>
            </w:pPr>
            <w:r>
              <w:rPr>
                <w:rStyle w:val="24"/>
                <w:rFonts w:eastAsiaTheme="minorHAnsi"/>
              </w:rPr>
              <w:t>(освоенные общие компетенции)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964EB" w:rsidRPr="00FA25B0" w:rsidRDefault="00D964EB" w:rsidP="00A9424B">
            <w:pPr>
              <w:pStyle w:val="28"/>
              <w:shd w:val="clear" w:color="auto" w:fill="auto"/>
              <w:spacing w:before="0"/>
              <w:jc w:val="center"/>
              <w:rPr>
                <w:highlight w:val="yellow"/>
              </w:rPr>
            </w:pPr>
            <w:r w:rsidRPr="00D51D33">
              <w:rPr>
                <w:rStyle w:val="24"/>
                <w:rFonts w:eastAsiaTheme="minorHAnsi"/>
              </w:rPr>
              <w:t>Основные показатели оценки результата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964EB" w:rsidRDefault="00D964EB" w:rsidP="00A9424B">
            <w:pPr>
              <w:pStyle w:val="28"/>
              <w:shd w:val="clear" w:color="auto" w:fill="auto"/>
              <w:spacing w:before="0"/>
              <w:jc w:val="center"/>
            </w:pPr>
            <w:r>
              <w:rPr>
                <w:rStyle w:val="24"/>
                <w:rFonts w:eastAsiaTheme="minorHAnsi"/>
              </w:rPr>
              <w:t>Формы и методы контроля и оценки</w:t>
            </w:r>
          </w:p>
        </w:tc>
      </w:tr>
      <w:tr w:rsidR="00D964EB" w:rsidTr="00A9424B">
        <w:tc>
          <w:tcPr>
            <w:tcW w:w="1838" w:type="dxa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ОК 01</w:t>
            </w:r>
          </w:p>
        </w:tc>
        <w:tc>
          <w:tcPr>
            <w:tcW w:w="5245" w:type="dxa"/>
            <w:shd w:val="clear" w:color="auto" w:fill="FFFFFF"/>
          </w:tcPr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>умение определять проблему в профессионально ориентированных ситуациях;</w:t>
            </w:r>
          </w:p>
          <w:p w:rsidR="00D964EB" w:rsidRDefault="00D964EB" w:rsidP="00A9424B">
            <w:pPr>
              <w:widowControl w:val="0"/>
              <w:ind w:firstLine="0"/>
            </w:pPr>
            <w:r>
              <w:lastRenderedPageBreak/>
              <w:t>-</w:t>
            </w:r>
            <w:r>
              <w:tab/>
              <w:t>умение разрабатывать алгоритмы решения профессиональных задач, применять разнообразные методы и выбирать эффективные технологии и рациональные способы;</w:t>
            </w:r>
          </w:p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>умение прогнозировать и оценивать результат;</w:t>
            </w:r>
          </w:p>
          <w:p w:rsidR="00D964EB" w:rsidRPr="00FA25B0" w:rsidRDefault="00D964EB" w:rsidP="00A9424B">
            <w:pPr>
              <w:widowControl w:val="0"/>
              <w:ind w:firstLine="0"/>
              <w:rPr>
                <w:highlight w:val="yellow"/>
              </w:rPr>
            </w:pPr>
            <w:r>
              <w:t>- умение планировать поведение в профессионально ориентированных проблемных ситуациях, вносить коррективы</w:t>
            </w:r>
          </w:p>
        </w:tc>
        <w:tc>
          <w:tcPr>
            <w:tcW w:w="2539" w:type="dxa"/>
            <w:vMerge w:val="restart"/>
            <w:vAlign w:val="center"/>
          </w:tcPr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lastRenderedPageBreak/>
              <w:t>текущий контроль</w:t>
            </w:r>
            <w:r>
              <w:rPr>
                <w:bCs/>
              </w:rPr>
              <w:t xml:space="preserve">, </w:t>
            </w:r>
            <w:r w:rsidRPr="007E3ACC">
              <w:rPr>
                <w:bCs/>
              </w:rPr>
              <w:t>контроль</w:t>
            </w:r>
          </w:p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lastRenderedPageBreak/>
              <w:t>выполнения</w:t>
            </w:r>
            <w:r>
              <w:rPr>
                <w:bCs/>
              </w:rPr>
              <w:t xml:space="preserve"> </w:t>
            </w:r>
            <w:r w:rsidRPr="007E3ACC">
              <w:rPr>
                <w:bCs/>
              </w:rPr>
              <w:t>обучающимся</w:t>
            </w:r>
          </w:p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t>работ;</w:t>
            </w:r>
          </w:p>
          <w:p w:rsidR="00D964EB" w:rsidRDefault="00D964EB" w:rsidP="00A9424B">
            <w:pPr>
              <w:widowControl w:val="0"/>
              <w:ind w:firstLine="0"/>
              <w:jc w:val="center"/>
              <w:rPr>
                <w:b/>
                <w:bCs/>
              </w:rPr>
            </w:pPr>
            <w:r>
              <w:rPr>
                <w:bCs/>
              </w:rPr>
              <w:t>дифференцирован</w:t>
            </w:r>
            <w:r w:rsidRPr="007E3ACC">
              <w:rPr>
                <w:bCs/>
              </w:rPr>
              <w:t>ный зачет</w:t>
            </w:r>
          </w:p>
        </w:tc>
      </w:tr>
      <w:tr w:rsidR="00D964EB" w:rsidTr="00A9424B">
        <w:tc>
          <w:tcPr>
            <w:tcW w:w="1838" w:type="dxa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lastRenderedPageBreak/>
              <w:t>ОК 02</w:t>
            </w:r>
          </w:p>
        </w:tc>
        <w:tc>
          <w:tcPr>
            <w:tcW w:w="5245" w:type="dxa"/>
            <w:shd w:val="clear" w:color="auto" w:fill="FFFFFF"/>
          </w:tcPr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>эффективно осуществлять поиск и обмен информацией с использованием современного оборудования и программного обеспечения, в том числе на основе сетевого взаимодействия, для решения профессиональных задач;</w:t>
            </w:r>
          </w:p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>осуществлять оперативный анализ и оценку информации с применением информационно-коммуникационных технологий;</w:t>
            </w:r>
          </w:p>
          <w:p w:rsidR="00D964EB" w:rsidRPr="00FA25B0" w:rsidRDefault="00D964EB" w:rsidP="00A9424B">
            <w:pPr>
              <w:widowControl w:val="0"/>
              <w:ind w:firstLine="0"/>
              <w:rPr>
                <w:highlight w:val="yellow"/>
              </w:rPr>
            </w:pPr>
            <w:r>
              <w:t>-</w:t>
            </w:r>
            <w:r>
              <w:tab/>
              <w:t>использовать информационные технологии для оперативного, системного ознакомления с инновационными разработками в профессиональной деятельности</w:t>
            </w:r>
          </w:p>
        </w:tc>
        <w:tc>
          <w:tcPr>
            <w:tcW w:w="2539" w:type="dxa"/>
            <w:vMerge/>
          </w:tcPr>
          <w:p w:rsidR="00D964EB" w:rsidRDefault="00D964EB" w:rsidP="00A9424B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D964EB" w:rsidTr="00A9424B">
        <w:tc>
          <w:tcPr>
            <w:tcW w:w="1838" w:type="dxa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ОК 03</w:t>
            </w:r>
          </w:p>
        </w:tc>
        <w:tc>
          <w:tcPr>
            <w:tcW w:w="5245" w:type="dxa"/>
            <w:shd w:val="clear" w:color="auto" w:fill="FFFFFF"/>
          </w:tcPr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>умение осознанно определять потребности профессионального и личностного развития, в соответствии с потребностями определять цели и планировать деятельность по достижению поставленных целей;</w:t>
            </w:r>
          </w:p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 xml:space="preserve">владение методиками самопознания, самооценки, </w:t>
            </w:r>
            <w:proofErr w:type="spellStart"/>
            <w:r>
              <w:t>саморегуляции</w:t>
            </w:r>
            <w:proofErr w:type="spellEnd"/>
            <w:r>
              <w:t xml:space="preserve"> и саморазвития в целях эффективной профессиональной и личностной самореализации и развития карьеры;</w:t>
            </w:r>
          </w:p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>умения принимать управленческие решения по совершенствованию собственной деятельности;</w:t>
            </w:r>
          </w:p>
          <w:p w:rsidR="00D964EB" w:rsidRPr="00FA25B0" w:rsidRDefault="00D964EB" w:rsidP="00A9424B">
            <w:pPr>
              <w:widowControl w:val="0"/>
              <w:ind w:firstLine="0"/>
              <w:rPr>
                <w:highlight w:val="yellow"/>
              </w:rPr>
            </w:pPr>
            <w:r>
              <w:t>-</w:t>
            </w:r>
            <w:r>
              <w:tab/>
              <w:t>стремление расширять набор компетенций и повышать квалификацию для саморазвития и самореализации в профессиональной и личностной сфере.</w:t>
            </w:r>
          </w:p>
        </w:tc>
        <w:tc>
          <w:tcPr>
            <w:tcW w:w="2539" w:type="dxa"/>
            <w:vMerge/>
          </w:tcPr>
          <w:p w:rsidR="00D964EB" w:rsidRDefault="00D964EB" w:rsidP="00A9424B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D964EB" w:rsidTr="00A9424B">
        <w:tc>
          <w:tcPr>
            <w:tcW w:w="1838" w:type="dxa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ОК 04</w:t>
            </w:r>
          </w:p>
        </w:tc>
        <w:tc>
          <w:tcPr>
            <w:tcW w:w="5245" w:type="dxa"/>
            <w:shd w:val="clear" w:color="auto" w:fill="FFFFFF"/>
          </w:tcPr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>взаимодействие с обучающимися, преподавателями в ходе обучения, с руководителями учебной и производственной практик;</w:t>
            </w:r>
          </w:p>
          <w:p w:rsidR="00D964EB" w:rsidRPr="00FA25B0" w:rsidRDefault="00D964EB" w:rsidP="00A9424B">
            <w:pPr>
              <w:widowControl w:val="0"/>
              <w:ind w:firstLine="0"/>
              <w:rPr>
                <w:highlight w:val="yellow"/>
              </w:rPr>
            </w:pPr>
            <w:r>
              <w:t>-</w:t>
            </w:r>
            <w:r>
              <w:tab/>
              <w:t>обоснованность анализа работы членов команды (подчиненных)</w:t>
            </w:r>
          </w:p>
        </w:tc>
        <w:tc>
          <w:tcPr>
            <w:tcW w:w="2539" w:type="dxa"/>
            <w:vMerge/>
          </w:tcPr>
          <w:p w:rsidR="00D964EB" w:rsidRDefault="00D964EB" w:rsidP="00A9424B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D964EB" w:rsidTr="00A9424B">
        <w:tc>
          <w:tcPr>
            <w:tcW w:w="1838" w:type="dxa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ОК 05</w:t>
            </w:r>
          </w:p>
        </w:tc>
        <w:tc>
          <w:tcPr>
            <w:tcW w:w="5245" w:type="dxa"/>
            <w:shd w:val="clear" w:color="auto" w:fill="FFFFFF"/>
          </w:tcPr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>демонстрация грамотности устной и письменной речи,</w:t>
            </w:r>
          </w:p>
          <w:p w:rsidR="00D964EB" w:rsidRPr="00FA25B0" w:rsidRDefault="00D964EB" w:rsidP="00A9424B">
            <w:pPr>
              <w:widowControl w:val="0"/>
              <w:ind w:firstLine="0"/>
              <w:rPr>
                <w:highlight w:val="yellow"/>
              </w:rPr>
            </w:pPr>
            <w:r>
              <w:t>-</w:t>
            </w:r>
            <w:r>
              <w:tab/>
              <w:t>ясность формулирования и изложения мыслей</w:t>
            </w:r>
          </w:p>
        </w:tc>
        <w:tc>
          <w:tcPr>
            <w:tcW w:w="2539" w:type="dxa"/>
            <w:vMerge/>
          </w:tcPr>
          <w:p w:rsidR="00D964EB" w:rsidRDefault="00D964EB" w:rsidP="00A9424B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D964EB" w:rsidTr="00A9424B">
        <w:tc>
          <w:tcPr>
            <w:tcW w:w="1838" w:type="dxa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ОК 06</w:t>
            </w:r>
          </w:p>
        </w:tc>
        <w:tc>
          <w:tcPr>
            <w:tcW w:w="5245" w:type="dxa"/>
            <w:shd w:val="clear" w:color="auto" w:fill="FFFFFF"/>
          </w:tcPr>
          <w:p w:rsidR="00D964EB" w:rsidRDefault="00D964EB" w:rsidP="00A9424B">
            <w:pPr>
              <w:widowControl w:val="0"/>
              <w:ind w:firstLine="0"/>
            </w:pPr>
            <w:r>
              <w:t xml:space="preserve">- соблюдение норм поведения во время </w:t>
            </w:r>
            <w:r w:rsidRPr="00D51D33">
              <w:t>учебных занятий и прохождения учебной и производственной практик</w:t>
            </w:r>
            <w:r>
              <w:t>;</w:t>
            </w:r>
          </w:p>
          <w:p w:rsidR="00D964EB" w:rsidRPr="00FA25B0" w:rsidRDefault="00D964EB" w:rsidP="00A9424B">
            <w:pPr>
              <w:widowControl w:val="0"/>
              <w:ind w:firstLine="0"/>
              <w:rPr>
                <w:highlight w:val="yellow"/>
              </w:rPr>
            </w:pPr>
            <w:r>
              <w:t xml:space="preserve">- </w:t>
            </w:r>
            <w:r w:rsidRPr="0088280E">
              <w:t xml:space="preserve">применять стандарты антикоррупционного </w:t>
            </w:r>
            <w:r w:rsidRPr="0088280E">
              <w:lastRenderedPageBreak/>
              <w:t>поведения</w:t>
            </w:r>
          </w:p>
        </w:tc>
        <w:tc>
          <w:tcPr>
            <w:tcW w:w="2539" w:type="dxa"/>
            <w:vMerge/>
          </w:tcPr>
          <w:p w:rsidR="00D964EB" w:rsidRDefault="00D964EB" w:rsidP="00A9424B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D964EB" w:rsidTr="00A9424B">
        <w:tc>
          <w:tcPr>
            <w:tcW w:w="1838" w:type="dxa"/>
          </w:tcPr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t>ОК 07</w:t>
            </w:r>
          </w:p>
        </w:tc>
        <w:tc>
          <w:tcPr>
            <w:tcW w:w="5245" w:type="dxa"/>
          </w:tcPr>
          <w:p w:rsidR="00D964EB" w:rsidRPr="00D51D33" w:rsidRDefault="00D964EB" w:rsidP="00A9424B">
            <w:pPr>
              <w:widowControl w:val="0"/>
              <w:ind w:firstLine="0"/>
              <w:rPr>
                <w:bCs/>
              </w:rPr>
            </w:pPr>
            <w:r w:rsidRPr="00D51D33">
              <w:rPr>
                <w:bCs/>
              </w:rPr>
              <w:t>-</w:t>
            </w:r>
            <w:r w:rsidRPr="00D51D33">
              <w:rPr>
                <w:bCs/>
              </w:rPr>
              <w:tab/>
              <w:t>пропагандировать и соблюдать нормы экологической чистоты и безопасности;</w:t>
            </w:r>
          </w:p>
          <w:p w:rsidR="00D964EB" w:rsidRPr="00D51D33" w:rsidRDefault="00D964EB" w:rsidP="00A9424B">
            <w:pPr>
              <w:widowControl w:val="0"/>
              <w:ind w:firstLine="0"/>
              <w:rPr>
                <w:bCs/>
              </w:rPr>
            </w:pPr>
            <w:r w:rsidRPr="00D51D33">
              <w:rPr>
                <w:bCs/>
              </w:rPr>
              <w:t>-</w:t>
            </w:r>
            <w:r w:rsidRPr="00D51D33">
              <w:rPr>
                <w:bCs/>
              </w:rPr>
              <w:tab/>
              <w:t>осуществлять деятельность по сбережению ресурсов и сохранению окружающей среды;</w:t>
            </w:r>
          </w:p>
          <w:p w:rsidR="00D964EB" w:rsidRPr="00D51D33" w:rsidRDefault="00D964EB" w:rsidP="00A9424B">
            <w:pPr>
              <w:widowControl w:val="0"/>
              <w:ind w:firstLine="0"/>
              <w:rPr>
                <w:bCs/>
              </w:rPr>
            </w:pPr>
            <w:r w:rsidRPr="00D51D33">
              <w:rPr>
                <w:bCs/>
              </w:rPr>
              <w:t>-</w:t>
            </w:r>
            <w:r w:rsidRPr="00D51D33">
              <w:rPr>
                <w:bCs/>
              </w:rPr>
              <w:tab/>
              <w:t>владеть приемами эффективных действий в опасных и чрезвычайных ситуациях природного, техногенного и социального характера;</w:t>
            </w:r>
          </w:p>
          <w:p w:rsidR="00D964EB" w:rsidRPr="00D51D33" w:rsidRDefault="00D964EB" w:rsidP="00A9424B">
            <w:pPr>
              <w:widowControl w:val="0"/>
              <w:ind w:firstLine="0"/>
              <w:rPr>
                <w:bCs/>
                <w:highlight w:val="yellow"/>
              </w:rPr>
            </w:pPr>
            <w:r w:rsidRPr="00D51D33">
              <w:rPr>
                <w:bCs/>
              </w:rPr>
              <w:t>-</w:t>
            </w:r>
            <w:r w:rsidRPr="00D51D33">
              <w:rPr>
                <w:bCs/>
              </w:rPr>
              <w:tab/>
              <w:t xml:space="preserve">пропагандировать правила поведения в чрезвычайных ситуациях и участвовать в учебных </w:t>
            </w:r>
            <w:r>
              <w:rPr>
                <w:bCs/>
              </w:rPr>
              <w:t>мероприятиях, проводимых ГУ МЧС</w:t>
            </w:r>
          </w:p>
        </w:tc>
        <w:tc>
          <w:tcPr>
            <w:tcW w:w="2539" w:type="dxa"/>
            <w:vMerge/>
          </w:tcPr>
          <w:p w:rsidR="00D964EB" w:rsidRDefault="00D964EB" w:rsidP="00A9424B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D964EB" w:rsidTr="00A9424B">
        <w:tc>
          <w:tcPr>
            <w:tcW w:w="1838" w:type="dxa"/>
          </w:tcPr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t>ОК 08</w:t>
            </w:r>
          </w:p>
        </w:tc>
        <w:tc>
          <w:tcPr>
            <w:tcW w:w="5245" w:type="dxa"/>
          </w:tcPr>
          <w:p w:rsidR="00D964EB" w:rsidRPr="00D51D33" w:rsidRDefault="00D964EB" w:rsidP="00A9424B">
            <w:pPr>
              <w:widowControl w:val="0"/>
              <w:ind w:firstLine="0"/>
              <w:rPr>
                <w:bCs/>
                <w:highlight w:val="yellow"/>
              </w:rPr>
            </w:pPr>
            <w:r>
              <w:rPr>
                <w:bCs/>
              </w:rPr>
              <w:t xml:space="preserve">- </w:t>
            </w:r>
            <w:r w:rsidRPr="00D51D33">
              <w:rPr>
                <w:bCs/>
              </w:rPr>
              <w:t>эффективно использовать средств физической культуры для сохранения и укрепления здоровья при выполнении профессиональной деятельности</w:t>
            </w:r>
          </w:p>
        </w:tc>
        <w:tc>
          <w:tcPr>
            <w:tcW w:w="2539" w:type="dxa"/>
            <w:vMerge/>
          </w:tcPr>
          <w:p w:rsidR="00D964EB" w:rsidRDefault="00D964EB" w:rsidP="00A9424B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D964EB" w:rsidTr="00A9424B">
        <w:tc>
          <w:tcPr>
            <w:tcW w:w="1838" w:type="dxa"/>
          </w:tcPr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t>ОК 09</w:t>
            </w:r>
          </w:p>
        </w:tc>
        <w:tc>
          <w:tcPr>
            <w:tcW w:w="5245" w:type="dxa"/>
          </w:tcPr>
          <w:p w:rsidR="00D964EB" w:rsidRPr="00D51D33" w:rsidRDefault="00D964EB" w:rsidP="00A9424B">
            <w:pPr>
              <w:widowControl w:val="0"/>
              <w:ind w:firstLine="0"/>
              <w:rPr>
                <w:bCs/>
              </w:rPr>
            </w:pPr>
            <w:r w:rsidRPr="00D51D33">
              <w:rPr>
                <w:b/>
                <w:bCs/>
              </w:rPr>
              <w:t>-</w:t>
            </w:r>
            <w:r w:rsidRPr="00D51D33">
              <w:rPr>
                <w:b/>
                <w:bCs/>
              </w:rPr>
              <w:tab/>
            </w:r>
            <w:r w:rsidRPr="001D2318">
              <w:rPr>
                <w:bCs/>
              </w:rPr>
              <w:t>осуществлять эффективный поиск необходимой информа</w:t>
            </w:r>
            <w:r w:rsidRPr="00D51D33">
              <w:rPr>
                <w:bCs/>
              </w:rPr>
              <w:t>ции в российских и зарубежных источниках: нормативно</w:t>
            </w:r>
            <w:r>
              <w:rPr>
                <w:bCs/>
              </w:rPr>
              <w:t>-</w:t>
            </w:r>
            <w:r w:rsidRPr="00D51D33">
              <w:rPr>
                <w:bCs/>
              </w:rPr>
              <w:t>правовой документации, стандартов, научных публикации, технической документации;</w:t>
            </w:r>
          </w:p>
          <w:p w:rsidR="00D964EB" w:rsidRPr="00D51D33" w:rsidRDefault="00D964EB" w:rsidP="00A9424B">
            <w:pPr>
              <w:widowControl w:val="0"/>
              <w:ind w:firstLine="0"/>
              <w:rPr>
                <w:bCs/>
              </w:rPr>
            </w:pPr>
            <w:r w:rsidRPr="00D51D33">
              <w:rPr>
                <w:bCs/>
              </w:rPr>
              <w:t>-</w:t>
            </w:r>
            <w:r w:rsidRPr="00D51D33">
              <w:rPr>
                <w:bCs/>
              </w:rPr>
              <w:tab/>
              <w:t>уметь применять лексику и грамматику иностранного языка для перевода текста, содержание которого включает профессиональную лексику;</w:t>
            </w:r>
          </w:p>
          <w:p w:rsidR="00D964EB" w:rsidRPr="00FA25B0" w:rsidRDefault="00D964EB" w:rsidP="00A9424B">
            <w:pPr>
              <w:widowControl w:val="0"/>
              <w:ind w:firstLine="0"/>
              <w:rPr>
                <w:b/>
                <w:bCs/>
                <w:highlight w:val="yellow"/>
              </w:rPr>
            </w:pPr>
            <w:r w:rsidRPr="00D51D33">
              <w:rPr>
                <w:bCs/>
              </w:rPr>
              <w:t>-</w:t>
            </w:r>
            <w:r w:rsidRPr="00D51D33">
              <w:rPr>
                <w:bCs/>
              </w:rPr>
              <w:tab/>
              <w:t>уметь анализировать, систематизировать и применять в профессиональной деятельности информацию, содержащуюся в документации профессиональной области</w:t>
            </w:r>
          </w:p>
        </w:tc>
        <w:tc>
          <w:tcPr>
            <w:tcW w:w="2539" w:type="dxa"/>
            <w:vMerge/>
          </w:tcPr>
          <w:p w:rsidR="00D964EB" w:rsidRDefault="00D964EB" w:rsidP="00A9424B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</w:tbl>
    <w:p w:rsidR="00D964EB" w:rsidRDefault="00D964EB" w:rsidP="00D964EB">
      <w:pPr>
        <w:widowControl w:val="0"/>
        <w:spacing w:after="200" w:line="276" w:lineRule="auto"/>
        <w:ind w:firstLine="0"/>
        <w:jc w:val="left"/>
        <w:rPr>
          <w:b/>
          <w:bCs/>
        </w:rPr>
      </w:pPr>
    </w:p>
    <w:p w:rsidR="00D964EB" w:rsidRDefault="00D964EB" w:rsidP="00D964EB">
      <w:pPr>
        <w:pStyle w:val="21"/>
        <w:widowControl w:val="0"/>
      </w:pPr>
      <w:bookmarkStart w:id="48" w:name="_Toc188184547"/>
      <w:r>
        <w:t>7.2 Освоенные профессиональные компетенции</w:t>
      </w:r>
      <w:bookmarkEnd w:id="48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21"/>
        <w:gridCol w:w="4147"/>
        <w:gridCol w:w="3154"/>
      </w:tblGrid>
      <w:tr w:rsidR="00D964EB" w:rsidTr="00726CFD">
        <w:tc>
          <w:tcPr>
            <w:tcW w:w="21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964EB" w:rsidRDefault="00D964EB" w:rsidP="00A9424B">
            <w:pPr>
              <w:pStyle w:val="28"/>
              <w:shd w:val="clear" w:color="auto" w:fill="auto"/>
              <w:spacing w:before="0" w:line="240" w:lineRule="auto"/>
              <w:ind w:hanging="357"/>
              <w:jc w:val="center"/>
            </w:pPr>
            <w:r>
              <w:rPr>
                <w:rStyle w:val="24"/>
                <w:rFonts w:eastAsiaTheme="minorHAnsi"/>
              </w:rPr>
              <w:t>Результаты</w:t>
            </w:r>
          </w:p>
          <w:p w:rsidR="00D964EB" w:rsidRDefault="00D964EB" w:rsidP="00A9424B">
            <w:pPr>
              <w:pStyle w:val="28"/>
              <w:shd w:val="clear" w:color="auto" w:fill="auto"/>
              <w:spacing w:before="0" w:line="240" w:lineRule="auto"/>
              <w:ind w:hanging="357"/>
              <w:jc w:val="center"/>
            </w:pPr>
            <w:r>
              <w:rPr>
                <w:rStyle w:val="24"/>
                <w:rFonts w:eastAsiaTheme="minorHAnsi"/>
              </w:rPr>
              <w:t>(освоенные профессиональные компетенции)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26CFD" w:rsidRDefault="00D964EB" w:rsidP="00A9424B">
            <w:pPr>
              <w:pStyle w:val="28"/>
              <w:shd w:val="clear" w:color="auto" w:fill="auto"/>
              <w:spacing w:before="0"/>
              <w:jc w:val="center"/>
              <w:rPr>
                <w:rStyle w:val="24"/>
                <w:rFonts w:eastAsiaTheme="minorHAnsi"/>
              </w:rPr>
            </w:pPr>
            <w:r>
              <w:rPr>
                <w:rStyle w:val="24"/>
                <w:rFonts w:eastAsiaTheme="minorHAnsi"/>
              </w:rPr>
              <w:t xml:space="preserve">Основные показатели </w:t>
            </w:r>
          </w:p>
          <w:p w:rsidR="00D964EB" w:rsidRDefault="00D964EB" w:rsidP="00A9424B">
            <w:pPr>
              <w:pStyle w:val="28"/>
              <w:shd w:val="clear" w:color="auto" w:fill="auto"/>
              <w:spacing w:before="0"/>
              <w:jc w:val="center"/>
            </w:pPr>
            <w:r>
              <w:rPr>
                <w:rStyle w:val="24"/>
                <w:rFonts w:eastAsiaTheme="minorHAnsi"/>
              </w:rPr>
              <w:t>оценки результата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6CFD" w:rsidRDefault="00D964EB" w:rsidP="00A9424B">
            <w:pPr>
              <w:pStyle w:val="28"/>
              <w:shd w:val="clear" w:color="auto" w:fill="auto"/>
              <w:spacing w:before="0"/>
              <w:jc w:val="center"/>
              <w:rPr>
                <w:rStyle w:val="24"/>
                <w:rFonts w:eastAsiaTheme="minorHAnsi"/>
              </w:rPr>
            </w:pPr>
            <w:r>
              <w:rPr>
                <w:rStyle w:val="24"/>
                <w:rFonts w:eastAsiaTheme="minorHAnsi"/>
              </w:rPr>
              <w:t>Формы и методы контроля</w:t>
            </w:r>
          </w:p>
          <w:p w:rsidR="00D964EB" w:rsidRDefault="00D964EB" w:rsidP="00A9424B">
            <w:pPr>
              <w:pStyle w:val="28"/>
              <w:shd w:val="clear" w:color="auto" w:fill="auto"/>
              <w:spacing w:before="0"/>
              <w:jc w:val="center"/>
            </w:pPr>
            <w:r>
              <w:rPr>
                <w:rStyle w:val="24"/>
                <w:rFonts w:eastAsiaTheme="minorHAnsi"/>
              </w:rPr>
              <w:t>и оценки</w:t>
            </w:r>
          </w:p>
        </w:tc>
      </w:tr>
      <w:tr w:rsidR="00D964EB" w:rsidTr="00726CFD">
        <w:tc>
          <w:tcPr>
            <w:tcW w:w="2122" w:type="dxa"/>
            <w:shd w:val="clear" w:color="auto" w:fill="FFFFFF"/>
          </w:tcPr>
          <w:p w:rsidR="00D964EB" w:rsidRPr="00726CFD" w:rsidRDefault="00D964EB" w:rsidP="000E4E6B">
            <w:pPr>
              <w:widowControl w:val="0"/>
              <w:ind w:firstLine="0"/>
              <w:jc w:val="center"/>
            </w:pPr>
            <w:r w:rsidRPr="00726CFD">
              <w:t>ПК.</w:t>
            </w:r>
            <w:r w:rsidR="000E4E6B" w:rsidRPr="00726CFD">
              <w:t>7</w:t>
            </w:r>
            <w:r w:rsidRPr="00726CFD">
              <w:t xml:space="preserve">.1 </w:t>
            </w:r>
            <w:r w:rsidR="000E4E6B" w:rsidRPr="00726CFD">
              <w:t xml:space="preserve">Проектировать базу данных </w:t>
            </w:r>
          </w:p>
        </w:tc>
        <w:tc>
          <w:tcPr>
            <w:tcW w:w="4292" w:type="dxa"/>
            <w:shd w:val="clear" w:color="auto" w:fill="FFFFFF"/>
          </w:tcPr>
          <w:p w:rsidR="000E4E6B" w:rsidRPr="00726CFD" w:rsidRDefault="000E4E6B" w:rsidP="00726CFD">
            <w:pPr>
              <w:widowControl w:val="0"/>
              <w:numPr>
                <w:ilvl w:val="0"/>
                <w:numId w:val="29"/>
              </w:numPr>
              <w:tabs>
                <w:tab w:val="left" w:pos="144"/>
              </w:tabs>
              <w:ind w:firstLine="0"/>
              <w:rPr>
                <w:color w:val="000000"/>
                <w:lang w:bidi="ru-RU"/>
              </w:rPr>
            </w:pPr>
            <w:r w:rsidRPr="00726CFD">
              <w:rPr>
                <w:color w:val="000000"/>
                <w:lang w:bidi="ru-RU"/>
              </w:rPr>
              <w:t>уметь разрабатывать концептуальные, логические и физические модели данных;</w:t>
            </w:r>
          </w:p>
          <w:p w:rsidR="000E4E6B" w:rsidRPr="00726CFD" w:rsidRDefault="000E4E6B" w:rsidP="00726CFD">
            <w:pPr>
              <w:widowControl w:val="0"/>
              <w:numPr>
                <w:ilvl w:val="0"/>
                <w:numId w:val="29"/>
              </w:numPr>
              <w:tabs>
                <w:tab w:val="left" w:pos="144"/>
              </w:tabs>
              <w:ind w:firstLine="0"/>
              <w:rPr>
                <w:color w:val="000000"/>
                <w:lang w:bidi="ru-RU"/>
              </w:rPr>
            </w:pPr>
            <w:r w:rsidRPr="00726CFD">
              <w:rPr>
                <w:color w:val="000000"/>
                <w:lang w:bidi="ru-RU"/>
              </w:rPr>
              <w:t>владеть навыками создания ER-моделей и их визуализации;</w:t>
            </w:r>
          </w:p>
          <w:p w:rsidR="00D964EB" w:rsidRPr="00726CFD" w:rsidRDefault="000E4E6B" w:rsidP="00726CFD">
            <w:pPr>
              <w:widowControl w:val="0"/>
              <w:ind w:firstLine="0"/>
            </w:pPr>
            <w:r w:rsidRPr="00726CFD">
              <w:rPr>
                <w:color w:val="000000"/>
                <w:lang w:bidi="ru-RU"/>
              </w:rPr>
              <w:t>- знать основы нормализации данных и проектирования реляционных баз данных;</w:t>
            </w:r>
          </w:p>
        </w:tc>
        <w:tc>
          <w:tcPr>
            <w:tcW w:w="3208" w:type="dxa"/>
            <w:vMerge w:val="restart"/>
            <w:vAlign w:val="center"/>
          </w:tcPr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t>текущий контроль</w:t>
            </w:r>
            <w:r>
              <w:rPr>
                <w:bCs/>
              </w:rPr>
              <w:t xml:space="preserve">, </w:t>
            </w:r>
            <w:r w:rsidRPr="007E3ACC">
              <w:rPr>
                <w:bCs/>
              </w:rPr>
              <w:t>контроль</w:t>
            </w:r>
          </w:p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t>выполнения</w:t>
            </w:r>
            <w:r>
              <w:rPr>
                <w:bCs/>
              </w:rPr>
              <w:t xml:space="preserve"> </w:t>
            </w:r>
            <w:r w:rsidRPr="007E3ACC">
              <w:rPr>
                <w:bCs/>
              </w:rPr>
              <w:t>обучающимся</w:t>
            </w:r>
          </w:p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t>работ;</w:t>
            </w:r>
          </w:p>
          <w:p w:rsidR="00D964EB" w:rsidRDefault="00D964EB" w:rsidP="00A9424B">
            <w:pPr>
              <w:widowControl w:val="0"/>
              <w:ind w:firstLine="0"/>
              <w:jc w:val="center"/>
              <w:rPr>
                <w:b/>
                <w:bCs/>
              </w:rPr>
            </w:pPr>
            <w:r>
              <w:rPr>
                <w:bCs/>
              </w:rPr>
              <w:t>дифференцирован</w:t>
            </w:r>
            <w:r w:rsidRPr="007E3ACC">
              <w:rPr>
                <w:bCs/>
              </w:rPr>
              <w:t>ный зачет</w:t>
            </w:r>
          </w:p>
        </w:tc>
      </w:tr>
      <w:tr w:rsidR="00D964EB" w:rsidTr="00726CFD">
        <w:tc>
          <w:tcPr>
            <w:tcW w:w="2122" w:type="dxa"/>
            <w:shd w:val="clear" w:color="auto" w:fill="FFFFFF"/>
          </w:tcPr>
          <w:p w:rsidR="00D964EB" w:rsidRPr="0088280E" w:rsidRDefault="00D964EB" w:rsidP="000E4E6B">
            <w:pPr>
              <w:widowControl w:val="0"/>
              <w:ind w:firstLine="0"/>
              <w:jc w:val="center"/>
            </w:pPr>
            <w:r>
              <w:t>П</w:t>
            </w:r>
            <w:r w:rsidRPr="0088280E">
              <w:t>К</w:t>
            </w:r>
            <w:r>
              <w:t>.</w:t>
            </w:r>
            <w:r w:rsidR="000E4E6B">
              <w:t>7</w:t>
            </w:r>
            <w:r>
              <w:t>.</w:t>
            </w:r>
            <w:r w:rsidRPr="0088280E">
              <w:t>2</w:t>
            </w:r>
            <w:r>
              <w:t xml:space="preserve"> </w:t>
            </w:r>
            <w:r w:rsidR="000E4E6B" w:rsidRPr="000E4E6B">
              <w:t>Разрабатывать объекты базы данных</w:t>
            </w:r>
          </w:p>
        </w:tc>
        <w:tc>
          <w:tcPr>
            <w:tcW w:w="4292" w:type="dxa"/>
            <w:shd w:val="clear" w:color="auto" w:fill="FFFFFF"/>
          </w:tcPr>
          <w:p w:rsidR="000E4E6B" w:rsidRDefault="000E4E6B" w:rsidP="00726CFD">
            <w:pPr>
              <w:widowControl w:val="0"/>
              <w:tabs>
                <w:tab w:val="left" w:pos="196"/>
              </w:tabs>
              <w:ind w:firstLine="0"/>
              <w:jc w:val="left"/>
            </w:pPr>
            <w:r>
              <w:t>- уметь создавать таблицы, представления, хранимые процедуры и триггеры в СУБД;</w:t>
            </w:r>
          </w:p>
          <w:p w:rsidR="000E4E6B" w:rsidRDefault="000E4E6B" w:rsidP="00726CFD">
            <w:pPr>
              <w:widowControl w:val="0"/>
              <w:tabs>
                <w:tab w:val="left" w:pos="196"/>
              </w:tabs>
              <w:ind w:firstLine="0"/>
              <w:jc w:val="left"/>
            </w:pPr>
            <w:r>
              <w:t>- владеть навыками написания запросов на языке SQL для обработки и манипуляции данными;</w:t>
            </w:r>
          </w:p>
          <w:p w:rsidR="00D964EB" w:rsidRPr="00544FDE" w:rsidRDefault="000E4E6B" w:rsidP="00726CFD">
            <w:pPr>
              <w:widowControl w:val="0"/>
              <w:tabs>
                <w:tab w:val="left" w:pos="196"/>
              </w:tabs>
              <w:ind w:firstLine="0"/>
              <w:jc w:val="left"/>
            </w:pPr>
            <w:r>
              <w:t xml:space="preserve">- знать методы оптимизации запросов </w:t>
            </w:r>
            <w:r>
              <w:lastRenderedPageBreak/>
              <w:t>и работы с индексами;</w:t>
            </w:r>
          </w:p>
        </w:tc>
        <w:tc>
          <w:tcPr>
            <w:tcW w:w="3208" w:type="dxa"/>
            <w:vMerge/>
          </w:tcPr>
          <w:p w:rsidR="00D964EB" w:rsidRDefault="00D964EB" w:rsidP="00A9424B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D964EB" w:rsidTr="00726CFD">
        <w:tc>
          <w:tcPr>
            <w:tcW w:w="2122" w:type="dxa"/>
            <w:shd w:val="clear" w:color="auto" w:fill="FFFFFF"/>
          </w:tcPr>
          <w:p w:rsidR="00D964EB" w:rsidRPr="0088280E" w:rsidRDefault="00D964EB" w:rsidP="00726CFD">
            <w:pPr>
              <w:widowControl w:val="0"/>
              <w:ind w:firstLine="0"/>
              <w:jc w:val="center"/>
            </w:pPr>
            <w:r>
              <w:t>П</w:t>
            </w:r>
            <w:r w:rsidRPr="0088280E">
              <w:t>К</w:t>
            </w:r>
            <w:r>
              <w:t>.</w:t>
            </w:r>
            <w:r w:rsidR="00726CFD">
              <w:t>7</w:t>
            </w:r>
            <w:r>
              <w:t>.</w:t>
            </w:r>
            <w:r w:rsidRPr="0088280E">
              <w:t>3</w:t>
            </w:r>
            <w:r>
              <w:t xml:space="preserve"> </w:t>
            </w:r>
            <w:r w:rsidR="00726CFD" w:rsidRPr="00726CFD">
              <w:t>Настраивать сервер баз данных</w:t>
            </w:r>
          </w:p>
        </w:tc>
        <w:tc>
          <w:tcPr>
            <w:tcW w:w="4292" w:type="dxa"/>
            <w:shd w:val="clear" w:color="auto" w:fill="FFFFFF"/>
          </w:tcPr>
          <w:p w:rsidR="00726CFD" w:rsidRPr="00726CFD" w:rsidRDefault="00726CFD" w:rsidP="00B26AEF">
            <w:pPr>
              <w:widowControl w:val="0"/>
              <w:numPr>
                <w:ilvl w:val="0"/>
                <w:numId w:val="32"/>
              </w:numPr>
              <w:tabs>
                <w:tab w:val="left" w:pos="139"/>
                <w:tab w:val="left" w:pos="196"/>
              </w:tabs>
              <w:ind w:firstLine="0"/>
              <w:rPr>
                <w:color w:val="000000"/>
                <w:sz w:val="22"/>
                <w:szCs w:val="22"/>
                <w:lang w:bidi="ru-RU"/>
              </w:rPr>
            </w:pPr>
            <w:r w:rsidRPr="00726CFD">
              <w:rPr>
                <w:color w:val="000000"/>
                <w:sz w:val="22"/>
                <w:szCs w:val="22"/>
                <w:lang w:bidi="ru-RU"/>
              </w:rPr>
              <w:t>уметь настраивать серверные компоненты для работы с базами данных;</w:t>
            </w:r>
          </w:p>
          <w:p w:rsidR="00726CFD" w:rsidRPr="00726CFD" w:rsidRDefault="00726CFD" w:rsidP="00B26AEF">
            <w:pPr>
              <w:widowControl w:val="0"/>
              <w:numPr>
                <w:ilvl w:val="0"/>
                <w:numId w:val="32"/>
              </w:numPr>
              <w:tabs>
                <w:tab w:val="left" w:pos="139"/>
                <w:tab w:val="left" w:pos="196"/>
              </w:tabs>
              <w:ind w:firstLine="0"/>
              <w:rPr>
                <w:color w:val="000000"/>
                <w:sz w:val="22"/>
                <w:szCs w:val="22"/>
                <w:lang w:bidi="ru-RU"/>
              </w:rPr>
            </w:pPr>
            <w:r w:rsidRPr="00726CFD">
              <w:rPr>
                <w:color w:val="000000"/>
                <w:sz w:val="22"/>
                <w:szCs w:val="22"/>
                <w:lang w:bidi="ru-RU"/>
              </w:rPr>
              <w:t>владеть навыками конфигурации сетевых адаптеров и межсетевого взаимодействия;</w:t>
            </w:r>
          </w:p>
          <w:p w:rsidR="00D964EB" w:rsidRPr="00544FDE" w:rsidRDefault="00726CFD" w:rsidP="00B26AEF">
            <w:pPr>
              <w:widowControl w:val="0"/>
              <w:numPr>
                <w:ilvl w:val="0"/>
                <w:numId w:val="32"/>
              </w:numPr>
              <w:tabs>
                <w:tab w:val="left" w:pos="139"/>
                <w:tab w:val="left" w:pos="196"/>
              </w:tabs>
              <w:ind w:firstLine="0"/>
            </w:pPr>
            <w:r w:rsidRPr="00726CFD">
              <w:rPr>
                <w:color w:val="000000"/>
                <w:sz w:val="22"/>
                <w:szCs w:val="22"/>
                <w:lang w:bidi="ru-RU"/>
              </w:rPr>
              <w:t xml:space="preserve">знать технологии установки и настройки серверов баз данных; </w:t>
            </w:r>
          </w:p>
        </w:tc>
        <w:tc>
          <w:tcPr>
            <w:tcW w:w="3208" w:type="dxa"/>
            <w:vMerge/>
          </w:tcPr>
          <w:p w:rsidR="00D964EB" w:rsidRDefault="00D964EB" w:rsidP="00B26AEF">
            <w:pPr>
              <w:widowControl w:val="0"/>
              <w:tabs>
                <w:tab w:val="left" w:pos="139"/>
              </w:tabs>
              <w:ind w:firstLine="0"/>
              <w:jc w:val="left"/>
              <w:rPr>
                <w:b/>
                <w:bCs/>
              </w:rPr>
            </w:pPr>
          </w:p>
        </w:tc>
      </w:tr>
      <w:tr w:rsidR="00D964EB" w:rsidTr="00726CFD">
        <w:tc>
          <w:tcPr>
            <w:tcW w:w="2122" w:type="dxa"/>
            <w:shd w:val="clear" w:color="auto" w:fill="FFFFFF"/>
          </w:tcPr>
          <w:p w:rsidR="00D964EB" w:rsidRPr="0088280E" w:rsidRDefault="00D964EB" w:rsidP="00B26AEF">
            <w:pPr>
              <w:widowControl w:val="0"/>
              <w:ind w:firstLine="0"/>
              <w:jc w:val="center"/>
            </w:pPr>
            <w:r>
              <w:t>П</w:t>
            </w:r>
            <w:r w:rsidRPr="0088280E">
              <w:t>К</w:t>
            </w:r>
            <w:r>
              <w:t>.</w:t>
            </w:r>
            <w:r w:rsidR="00B26AEF">
              <w:t>7</w:t>
            </w:r>
            <w:r>
              <w:t>.</w:t>
            </w:r>
            <w:r w:rsidRPr="0088280E">
              <w:t>4</w:t>
            </w:r>
            <w:r>
              <w:t xml:space="preserve"> </w:t>
            </w:r>
            <w:r w:rsidR="00B26AEF" w:rsidRPr="00B26AEF">
              <w:t>Обеспечивать защиту данных</w:t>
            </w:r>
          </w:p>
        </w:tc>
        <w:tc>
          <w:tcPr>
            <w:tcW w:w="4292" w:type="dxa"/>
            <w:shd w:val="clear" w:color="auto" w:fill="FFFFFF"/>
          </w:tcPr>
          <w:p w:rsidR="00B26AEF" w:rsidRPr="00B26AEF" w:rsidRDefault="00B26AEF" w:rsidP="00FF11D8">
            <w:pPr>
              <w:widowControl w:val="0"/>
              <w:tabs>
                <w:tab w:val="left" w:pos="19"/>
                <w:tab w:val="left" w:pos="139"/>
              </w:tabs>
              <w:ind w:firstLine="0"/>
              <w:rPr>
                <w:color w:val="000000"/>
                <w:sz w:val="22"/>
                <w:szCs w:val="22"/>
                <w:lang w:bidi="ru-RU"/>
              </w:rPr>
            </w:pPr>
            <w:r w:rsidRPr="00B26AEF">
              <w:rPr>
                <w:color w:val="000000"/>
                <w:sz w:val="22"/>
                <w:szCs w:val="22"/>
                <w:lang w:bidi="ru-RU"/>
              </w:rPr>
              <w:t>- уметь разрабатывать и внедрять политику безопасности для SQL сервера и баз данных;</w:t>
            </w:r>
          </w:p>
          <w:p w:rsidR="00B26AEF" w:rsidRPr="00B26AEF" w:rsidRDefault="00B26AEF" w:rsidP="00FF11D8">
            <w:pPr>
              <w:widowControl w:val="0"/>
              <w:numPr>
                <w:ilvl w:val="0"/>
                <w:numId w:val="33"/>
              </w:numPr>
              <w:tabs>
                <w:tab w:val="left" w:pos="19"/>
                <w:tab w:val="left" w:pos="139"/>
              </w:tabs>
              <w:ind w:firstLine="0"/>
              <w:rPr>
                <w:color w:val="000000"/>
                <w:sz w:val="22"/>
                <w:szCs w:val="22"/>
                <w:lang w:bidi="ru-RU"/>
              </w:rPr>
            </w:pPr>
            <w:r w:rsidRPr="00B26AEF">
              <w:rPr>
                <w:color w:val="000000"/>
                <w:sz w:val="22"/>
                <w:szCs w:val="22"/>
                <w:lang w:bidi="ru-RU"/>
              </w:rPr>
              <w:t>владеть навыками настройки прав доступа пользователей к базе данных;</w:t>
            </w:r>
          </w:p>
          <w:p w:rsidR="00D964EB" w:rsidRPr="00B26AEF" w:rsidRDefault="00B26AEF" w:rsidP="00FF11D8">
            <w:pPr>
              <w:widowControl w:val="0"/>
              <w:numPr>
                <w:ilvl w:val="0"/>
                <w:numId w:val="33"/>
              </w:numPr>
              <w:tabs>
                <w:tab w:val="left" w:pos="19"/>
                <w:tab w:val="left" w:pos="139"/>
                <w:tab w:val="left" w:pos="509"/>
              </w:tabs>
              <w:ind w:firstLine="0"/>
              <w:rPr>
                <w:color w:val="000000"/>
                <w:sz w:val="22"/>
                <w:szCs w:val="22"/>
                <w:lang w:bidi="ru-RU"/>
              </w:rPr>
            </w:pPr>
            <w:r w:rsidRPr="00B26AEF">
              <w:rPr>
                <w:color w:val="000000"/>
                <w:sz w:val="22"/>
                <w:szCs w:val="22"/>
                <w:lang w:bidi="ru-RU"/>
              </w:rPr>
              <w:t>знать основные методы защиты информации и обеспечения безопасности данных;</w:t>
            </w:r>
          </w:p>
        </w:tc>
        <w:tc>
          <w:tcPr>
            <w:tcW w:w="3208" w:type="dxa"/>
            <w:vMerge/>
          </w:tcPr>
          <w:p w:rsidR="00D964EB" w:rsidRDefault="00D964EB" w:rsidP="00B26AEF">
            <w:pPr>
              <w:widowControl w:val="0"/>
              <w:tabs>
                <w:tab w:val="left" w:pos="139"/>
              </w:tabs>
              <w:ind w:firstLine="0"/>
              <w:jc w:val="left"/>
              <w:rPr>
                <w:b/>
                <w:bCs/>
              </w:rPr>
            </w:pPr>
          </w:p>
        </w:tc>
      </w:tr>
      <w:tr w:rsidR="00D964EB" w:rsidRPr="00FF11D8" w:rsidTr="00726CFD">
        <w:tc>
          <w:tcPr>
            <w:tcW w:w="2122" w:type="dxa"/>
            <w:shd w:val="clear" w:color="auto" w:fill="FFFFFF"/>
          </w:tcPr>
          <w:p w:rsidR="00D964EB" w:rsidRPr="00FF11D8" w:rsidRDefault="00D964EB" w:rsidP="00FF11D8">
            <w:pPr>
              <w:widowControl w:val="0"/>
              <w:ind w:firstLine="0"/>
              <w:jc w:val="center"/>
            </w:pPr>
            <w:r w:rsidRPr="00FF11D8">
              <w:t>ПК.</w:t>
            </w:r>
            <w:r w:rsidR="00FF11D8" w:rsidRPr="00FF11D8">
              <w:t>7</w:t>
            </w:r>
            <w:r w:rsidRPr="00FF11D8">
              <w:t xml:space="preserve">.5 </w:t>
            </w:r>
            <w:r w:rsidR="00FF11D8" w:rsidRPr="00FF11D8">
              <w:t>Мониторинг производительности сервера баз данных</w:t>
            </w:r>
          </w:p>
        </w:tc>
        <w:tc>
          <w:tcPr>
            <w:tcW w:w="4292" w:type="dxa"/>
            <w:shd w:val="clear" w:color="auto" w:fill="FFFFFF"/>
          </w:tcPr>
          <w:p w:rsidR="00FF11D8" w:rsidRPr="00FF11D8" w:rsidRDefault="00FF11D8" w:rsidP="00FF11D8">
            <w:pPr>
              <w:widowControl w:val="0"/>
              <w:numPr>
                <w:ilvl w:val="0"/>
                <w:numId w:val="34"/>
              </w:numPr>
              <w:tabs>
                <w:tab w:val="left" w:pos="19"/>
                <w:tab w:val="left" w:pos="139"/>
              </w:tabs>
              <w:ind w:firstLine="0"/>
              <w:rPr>
                <w:color w:val="000000"/>
                <w:lang w:bidi="ru-RU"/>
              </w:rPr>
            </w:pPr>
            <w:r w:rsidRPr="00FF11D8">
              <w:rPr>
                <w:color w:val="000000"/>
                <w:lang w:bidi="ru-RU"/>
              </w:rPr>
              <w:t>уметь проводить мониторинг нагрузки на сервер баз данных с использованием специализированных инструментов;</w:t>
            </w:r>
          </w:p>
          <w:p w:rsidR="00FF11D8" w:rsidRPr="00FF11D8" w:rsidRDefault="00FF11D8" w:rsidP="00FF11D8">
            <w:pPr>
              <w:widowControl w:val="0"/>
              <w:numPr>
                <w:ilvl w:val="0"/>
                <w:numId w:val="34"/>
              </w:numPr>
              <w:tabs>
                <w:tab w:val="left" w:pos="19"/>
                <w:tab w:val="left" w:pos="139"/>
              </w:tabs>
              <w:ind w:firstLine="0"/>
              <w:rPr>
                <w:color w:val="000000"/>
                <w:lang w:bidi="ru-RU"/>
              </w:rPr>
            </w:pPr>
            <w:r w:rsidRPr="00FF11D8">
              <w:rPr>
                <w:color w:val="000000"/>
                <w:lang w:bidi="ru-RU"/>
              </w:rPr>
              <w:t>владеть навыками анализа производительности и оптимизации работы сервера;</w:t>
            </w:r>
          </w:p>
          <w:p w:rsidR="00D964EB" w:rsidRPr="00FF11D8" w:rsidRDefault="00FF11D8" w:rsidP="00FF11D8">
            <w:pPr>
              <w:pStyle w:val="28"/>
              <w:numPr>
                <w:ilvl w:val="0"/>
                <w:numId w:val="34"/>
              </w:numPr>
              <w:shd w:val="clear" w:color="auto" w:fill="auto"/>
              <w:tabs>
                <w:tab w:val="left" w:pos="19"/>
                <w:tab w:val="left" w:pos="139"/>
              </w:tabs>
              <w:spacing w:before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F11D8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знать методы аудита систем безопасности баз данных;</w:t>
            </w:r>
          </w:p>
        </w:tc>
        <w:tc>
          <w:tcPr>
            <w:tcW w:w="3208" w:type="dxa"/>
          </w:tcPr>
          <w:p w:rsidR="00D964EB" w:rsidRPr="00FF11D8" w:rsidRDefault="00D964EB" w:rsidP="00A9424B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</w:tbl>
    <w:p w:rsidR="00D964EB" w:rsidRPr="00FF11D8" w:rsidRDefault="00D964EB" w:rsidP="00B72170">
      <w:pPr>
        <w:pStyle w:val="21"/>
        <w:widowControl w:val="0"/>
        <w:ind w:firstLine="0"/>
        <w:rPr>
          <w:bCs/>
        </w:rPr>
      </w:pPr>
    </w:p>
    <w:p w:rsidR="00D964EB" w:rsidRPr="00FF11D8" w:rsidRDefault="00D964EB" w:rsidP="00B72170">
      <w:pPr>
        <w:pStyle w:val="21"/>
        <w:widowControl w:val="0"/>
        <w:ind w:firstLine="0"/>
        <w:rPr>
          <w:bCs/>
        </w:rPr>
      </w:pPr>
    </w:p>
    <w:p w:rsidR="00B72170" w:rsidRDefault="00B72170">
      <w:pPr>
        <w:spacing w:after="200" w:line="276" w:lineRule="auto"/>
        <w:ind w:firstLine="0"/>
        <w:jc w:val="left"/>
        <w:rPr>
          <w:bCs/>
        </w:rPr>
      </w:pPr>
      <w:r>
        <w:rPr>
          <w:bCs/>
        </w:rPr>
        <w:br w:type="page"/>
      </w:r>
    </w:p>
    <w:p w:rsidR="005D18F8" w:rsidRDefault="005D18F8" w:rsidP="005D18F8">
      <w:pPr>
        <w:widowControl w:val="0"/>
        <w:spacing w:after="200" w:line="276" w:lineRule="auto"/>
        <w:ind w:firstLine="0"/>
        <w:jc w:val="left"/>
        <w:rPr>
          <w:bCs/>
        </w:rPr>
      </w:pPr>
    </w:p>
    <w:p w:rsidR="00C043BF" w:rsidRPr="0088280E" w:rsidRDefault="00EC0698" w:rsidP="005D18F8">
      <w:pPr>
        <w:widowControl w:val="0"/>
        <w:tabs>
          <w:tab w:val="left" w:pos="9632"/>
        </w:tabs>
        <w:jc w:val="center"/>
        <w:rPr>
          <w:bCs/>
        </w:rPr>
      </w:pPr>
      <w:r w:rsidRPr="0088280E">
        <w:rPr>
          <w:bCs/>
        </w:rPr>
        <w:t xml:space="preserve">Лист актуализации </w:t>
      </w:r>
    </w:p>
    <w:p w:rsidR="00EC0698" w:rsidRPr="0088280E" w:rsidRDefault="00EC0698" w:rsidP="005D18F8">
      <w:pPr>
        <w:widowControl w:val="0"/>
        <w:tabs>
          <w:tab w:val="left" w:pos="9632"/>
        </w:tabs>
        <w:jc w:val="center"/>
        <w:rPr>
          <w:bCs/>
        </w:rPr>
      </w:pPr>
    </w:p>
    <w:p w:rsidR="00EC0698" w:rsidRPr="0088280E" w:rsidRDefault="00FA25B0" w:rsidP="005D18F8">
      <w:pPr>
        <w:pStyle w:val="aa"/>
        <w:widowControl w:val="0"/>
        <w:tabs>
          <w:tab w:val="left" w:pos="9632"/>
        </w:tabs>
        <w:ind w:left="0"/>
        <w:rPr>
          <w:bCs/>
        </w:rPr>
      </w:pPr>
      <w:r>
        <w:rPr>
          <w:rFonts w:eastAsiaTheme="minorHAnsi"/>
          <w:lang w:eastAsia="en-US"/>
        </w:rPr>
        <w:t>1. Ф</w:t>
      </w:r>
      <w:r w:rsidR="00EC0698" w:rsidRPr="0088280E">
        <w:rPr>
          <w:rFonts w:eastAsiaTheme="minorHAnsi"/>
          <w:lang w:eastAsia="en-US"/>
        </w:rPr>
        <w:t>е</w:t>
      </w:r>
      <w:r w:rsidR="005D18F8">
        <w:rPr>
          <w:rFonts w:eastAsiaTheme="minorHAnsi"/>
          <w:lang w:eastAsia="en-US"/>
        </w:rPr>
        <w:t>де</w:t>
      </w:r>
      <w:r w:rsidR="00EC0698" w:rsidRPr="0088280E">
        <w:rPr>
          <w:rFonts w:eastAsiaTheme="minorHAnsi"/>
          <w:lang w:eastAsia="en-US"/>
        </w:rPr>
        <w:t>ральный государственный образовательный стандарт среднего профессионального образования по специальности 09.02.07 информационные системы и программирование</w:t>
      </w:r>
      <w:r w:rsidR="00EC0698" w:rsidRPr="0088280E">
        <w:rPr>
          <w:bCs/>
        </w:rPr>
        <w:t>, утвержденный приказом Министерства образования и науки Российской Федерации от 9 декабря 2016 г. № 1547 (в ред. от 01.09.2022 г.)</w:t>
      </w:r>
    </w:p>
    <w:sectPr w:rsidR="00EC0698" w:rsidRPr="0088280E" w:rsidSect="0088280E">
      <w:footerReference w:type="default" r:id="rId25"/>
      <w:headerReference w:type="first" r:id="rId26"/>
      <w:footerReference w:type="first" r:id="rId27"/>
      <w:pgSz w:w="11900" w:h="16840"/>
      <w:pgMar w:top="1134" w:right="1134" w:bottom="1134" w:left="1134" w:header="510" w:footer="51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542B" w:rsidRDefault="0039542B">
      <w:r>
        <w:separator/>
      </w:r>
    </w:p>
  </w:endnote>
  <w:endnote w:type="continuationSeparator" w:id="0">
    <w:p w:rsidR="0039542B" w:rsidRDefault="00395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pitch w:val="variable"/>
    <w:sig w:usb0="00000000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39275555"/>
      <w:docPartObj>
        <w:docPartGallery w:val="Page Numbers (Bottom of Page)"/>
        <w:docPartUnique/>
      </w:docPartObj>
    </w:sdtPr>
    <w:sdtContent>
      <w:p w:rsidR="0039542B" w:rsidRDefault="0039542B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39542B" w:rsidRDefault="0039542B" w:rsidP="0012084B">
    <w:pPr>
      <w:ind w:firstLine="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42B" w:rsidRDefault="0039542B">
    <w:pPr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42B" w:rsidRDefault="0039542B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542B" w:rsidRDefault="0039542B">
      <w:r>
        <w:separator/>
      </w:r>
    </w:p>
  </w:footnote>
  <w:footnote w:type="continuationSeparator" w:id="0">
    <w:p w:rsidR="0039542B" w:rsidRDefault="00395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42B" w:rsidRDefault="0039542B" w:rsidP="00B2775C">
    <w:pPr>
      <w:tabs>
        <w:tab w:val="left" w:leader="underscore" w:pos="9446"/>
      </w:tabs>
      <w:ind w:firstLine="0"/>
      <w:jc w:val="center"/>
    </w:pPr>
  </w:p>
  <w:p w:rsidR="0039542B" w:rsidRDefault="0039542B" w:rsidP="00B2775C">
    <w:pPr>
      <w:tabs>
        <w:tab w:val="left" w:leader="underscore" w:pos="9446"/>
      </w:tabs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42B" w:rsidRDefault="0039542B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16DDC"/>
    <w:multiLevelType w:val="multilevel"/>
    <w:tmpl w:val="AE1045F8"/>
    <w:lvl w:ilvl="0">
      <w:start w:val="3"/>
      <w:numFmt w:val="decimal"/>
      <w:lvlText w:val="1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A61603"/>
    <w:multiLevelType w:val="hybridMultilevel"/>
    <w:tmpl w:val="27BE12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3C297D"/>
    <w:multiLevelType w:val="multilevel"/>
    <w:tmpl w:val="BD3EA8D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7213FB"/>
    <w:multiLevelType w:val="multilevel"/>
    <w:tmpl w:val="682E353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507A98"/>
    <w:multiLevelType w:val="multilevel"/>
    <w:tmpl w:val="B6DE0574"/>
    <w:lvl w:ilvl="0">
      <w:start w:val="2"/>
      <w:numFmt w:val="decimal"/>
      <w:lvlText w:val="3.2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21E413C"/>
    <w:multiLevelType w:val="multilevel"/>
    <w:tmpl w:val="A7D6620A"/>
    <w:styleLink w:val="a"/>
    <w:lvl w:ilvl="0">
      <w:start w:val="1"/>
      <w:numFmt w:val="bullet"/>
      <w:lvlText w:val="‒"/>
      <w:lvlJc w:val="left"/>
      <w:pPr>
        <w:tabs>
          <w:tab w:val="num" w:pos="357"/>
        </w:tabs>
        <w:ind w:left="-32767" w:firstLine="32767"/>
      </w:pPr>
      <w:rPr>
        <w:rFonts w:ascii="Times New Roman" w:hAnsi="Times New Roman" w:cs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271A2F"/>
    <w:multiLevelType w:val="hybridMultilevel"/>
    <w:tmpl w:val="518244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065185"/>
    <w:multiLevelType w:val="multilevel"/>
    <w:tmpl w:val="55A04D6A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7547188"/>
    <w:multiLevelType w:val="multilevel"/>
    <w:tmpl w:val="7234C55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B87F16"/>
    <w:multiLevelType w:val="multilevel"/>
    <w:tmpl w:val="68E6CDC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C13EA9"/>
    <w:multiLevelType w:val="hybridMultilevel"/>
    <w:tmpl w:val="2814E1C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3BB385C"/>
    <w:multiLevelType w:val="multilevel"/>
    <w:tmpl w:val="A3A6AF9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CCF08DA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E23731F"/>
    <w:multiLevelType w:val="multilevel"/>
    <w:tmpl w:val="5CF2361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04F5AD1"/>
    <w:multiLevelType w:val="multilevel"/>
    <w:tmpl w:val="784C5AE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13435BF"/>
    <w:multiLevelType w:val="multilevel"/>
    <w:tmpl w:val="574A235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53E1C85"/>
    <w:multiLevelType w:val="multilevel"/>
    <w:tmpl w:val="8F82F81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56F7378"/>
    <w:multiLevelType w:val="multilevel"/>
    <w:tmpl w:val="0C9E77A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7456AFB"/>
    <w:multiLevelType w:val="multilevel"/>
    <w:tmpl w:val="BC580EE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8453657"/>
    <w:multiLevelType w:val="hybridMultilevel"/>
    <w:tmpl w:val="A754D9EA"/>
    <w:lvl w:ilvl="0" w:tplc="EF5639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813FB6"/>
    <w:multiLevelType w:val="multilevel"/>
    <w:tmpl w:val="E782EB7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8CF7855"/>
    <w:multiLevelType w:val="multilevel"/>
    <w:tmpl w:val="56E041A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9773088"/>
    <w:multiLevelType w:val="multilevel"/>
    <w:tmpl w:val="12A4608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E7F14B2"/>
    <w:multiLevelType w:val="multilevel"/>
    <w:tmpl w:val="565EE93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F036F3E"/>
    <w:multiLevelType w:val="hybridMultilevel"/>
    <w:tmpl w:val="EB66678C"/>
    <w:lvl w:ilvl="0" w:tplc="EF5639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2141A3E"/>
    <w:multiLevelType w:val="multilevel"/>
    <w:tmpl w:val="009240A2"/>
    <w:lvl w:ilvl="0">
      <w:start w:val="3"/>
      <w:numFmt w:val="decimal"/>
      <w:lvlText w:val="3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32D1D00"/>
    <w:multiLevelType w:val="multilevel"/>
    <w:tmpl w:val="8DDEF18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3E128AE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7BB75AC"/>
    <w:multiLevelType w:val="multilevel"/>
    <w:tmpl w:val="560A3EC0"/>
    <w:lvl w:ilvl="0">
      <w:start w:val="3"/>
      <w:numFmt w:val="decimal"/>
      <w:lvlText w:val="1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83076B4"/>
    <w:multiLevelType w:val="multilevel"/>
    <w:tmpl w:val="52504872"/>
    <w:lvl w:ilvl="0">
      <w:start w:val="2"/>
      <w:numFmt w:val="decimal"/>
      <w:lvlText w:val="3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E7A36D6"/>
    <w:multiLevelType w:val="hybridMultilevel"/>
    <w:tmpl w:val="FB326706"/>
    <w:lvl w:ilvl="0" w:tplc="EF5639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1110AEA"/>
    <w:multiLevelType w:val="multilevel"/>
    <w:tmpl w:val="DD18792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1565938"/>
    <w:multiLevelType w:val="multilevel"/>
    <w:tmpl w:val="E90AAC9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6EF2DBE"/>
    <w:multiLevelType w:val="hybridMultilevel"/>
    <w:tmpl w:val="11462412"/>
    <w:lvl w:ilvl="0" w:tplc="A36E61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8B40209"/>
    <w:multiLevelType w:val="multilevel"/>
    <w:tmpl w:val="8DB2912A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AF218E5"/>
    <w:multiLevelType w:val="multilevel"/>
    <w:tmpl w:val="766C88B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E20184F"/>
    <w:multiLevelType w:val="hybridMultilevel"/>
    <w:tmpl w:val="8D8A6160"/>
    <w:lvl w:ilvl="0" w:tplc="EF5639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5BA3C16"/>
    <w:multiLevelType w:val="multilevel"/>
    <w:tmpl w:val="9788C12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F036C5D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0"/>
  </w:num>
  <w:num w:numId="5">
    <w:abstractNumId w:val="23"/>
  </w:num>
  <w:num w:numId="6">
    <w:abstractNumId w:val="17"/>
  </w:num>
  <w:num w:numId="7">
    <w:abstractNumId w:val="4"/>
  </w:num>
  <w:num w:numId="8">
    <w:abstractNumId w:val="12"/>
  </w:num>
  <w:num w:numId="9">
    <w:abstractNumId w:val="38"/>
  </w:num>
  <w:num w:numId="10">
    <w:abstractNumId w:val="25"/>
  </w:num>
  <w:num w:numId="11">
    <w:abstractNumId w:val="37"/>
  </w:num>
  <w:num w:numId="12">
    <w:abstractNumId w:val="3"/>
  </w:num>
  <w:num w:numId="13">
    <w:abstractNumId w:val="31"/>
  </w:num>
  <w:num w:numId="14">
    <w:abstractNumId w:val="15"/>
  </w:num>
  <w:num w:numId="15">
    <w:abstractNumId w:val="21"/>
  </w:num>
  <w:num w:numId="16">
    <w:abstractNumId w:val="9"/>
  </w:num>
  <w:num w:numId="17">
    <w:abstractNumId w:val="32"/>
  </w:num>
  <w:num w:numId="18">
    <w:abstractNumId w:val="16"/>
  </w:num>
  <w:num w:numId="19">
    <w:abstractNumId w:val="20"/>
  </w:num>
  <w:num w:numId="20">
    <w:abstractNumId w:val="1"/>
  </w:num>
  <w:num w:numId="21">
    <w:abstractNumId w:val="33"/>
  </w:num>
  <w:num w:numId="22">
    <w:abstractNumId w:val="36"/>
  </w:num>
  <w:num w:numId="23">
    <w:abstractNumId w:val="30"/>
  </w:num>
  <w:num w:numId="24">
    <w:abstractNumId w:val="24"/>
  </w:num>
  <w:num w:numId="25">
    <w:abstractNumId w:val="10"/>
  </w:num>
  <w:num w:numId="26">
    <w:abstractNumId w:val="6"/>
  </w:num>
  <w:num w:numId="27">
    <w:abstractNumId w:val="27"/>
  </w:num>
  <w:num w:numId="28">
    <w:abstractNumId w:val="19"/>
  </w:num>
  <w:num w:numId="29">
    <w:abstractNumId w:val="2"/>
  </w:num>
  <w:num w:numId="30">
    <w:abstractNumId w:val="18"/>
  </w:num>
  <w:num w:numId="31">
    <w:abstractNumId w:val="26"/>
  </w:num>
  <w:num w:numId="32">
    <w:abstractNumId w:val="11"/>
  </w:num>
  <w:num w:numId="33">
    <w:abstractNumId w:val="13"/>
  </w:num>
  <w:num w:numId="34">
    <w:abstractNumId w:val="22"/>
  </w:num>
  <w:num w:numId="35">
    <w:abstractNumId w:val="35"/>
  </w:num>
  <w:num w:numId="36">
    <w:abstractNumId w:val="14"/>
  </w:num>
  <w:num w:numId="37">
    <w:abstractNumId w:val="28"/>
  </w:num>
  <w:num w:numId="38">
    <w:abstractNumId w:val="34"/>
  </w:num>
  <w:num w:numId="39">
    <w:abstractNumId w:val="2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82B"/>
    <w:rsid w:val="00007B7A"/>
    <w:rsid w:val="0002117F"/>
    <w:rsid w:val="000244BB"/>
    <w:rsid w:val="00026A29"/>
    <w:rsid w:val="000551B0"/>
    <w:rsid w:val="00060244"/>
    <w:rsid w:val="000714D7"/>
    <w:rsid w:val="00084F4A"/>
    <w:rsid w:val="000905FD"/>
    <w:rsid w:val="000A4BE1"/>
    <w:rsid w:val="000B39E2"/>
    <w:rsid w:val="000D49F0"/>
    <w:rsid w:val="000E3C75"/>
    <w:rsid w:val="000E4574"/>
    <w:rsid w:val="000E4E6B"/>
    <w:rsid w:val="000F5EFD"/>
    <w:rsid w:val="000F6E71"/>
    <w:rsid w:val="0010119D"/>
    <w:rsid w:val="00102B12"/>
    <w:rsid w:val="0011286E"/>
    <w:rsid w:val="0012084B"/>
    <w:rsid w:val="00125285"/>
    <w:rsid w:val="00134588"/>
    <w:rsid w:val="0015471D"/>
    <w:rsid w:val="001566B2"/>
    <w:rsid w:val="00170ACB"/>
    <w:rsid w:val="001905A2"/>
    <w:rsid w:val="00191517"/>
    <w:rsid w:val="001B0F09"/>
    <w:rsid w:val="001B4ACD"/>
    <w:rsid w:val="001B73C1"/>
    <w:rsid w:val="001C0553"/>
    <w:rsid w:val="001C4527"/>
    <w:rsid w:val="001C5E38"/>
    <w:rsid w:val="001C6446"/>
    <w:rsid w:val="001C72A3"/>
    <w:rsid w:val="001D0448"/>
    <w:rsid w:val="001D2318"/>
    <w:rsid w:val="001D24AB"/>
    <w:rsid w:val="001D7153"/>
    <w:rsid w:val="001E33AF"/>
    <w:rsid w:val="001F4E04"/>
    <w:rsid w:val="00222CDE"/>
    <w:rsid w:val="0024142E"/>
    <w:rsid w:val="00254855"/>
    <w:rsid w:val="00262065"/>
    <w:rsid w:val="002728BD"/>
    <w:rsid w:val="00281FB1"/>
    <w:rsid w:val="002904DC"/>
    <w:rsid w:val="00292E60"/>
    <w:rsid w:val="002A58EE"/>
    <w:rsid w:val="002C167C"/>
    <w:rsid w:val="002D24AD"/>
    <w:rsid w:val="002D3928"/>
    <w:rsid w:val="002E1597"/>
    <w:rsid w:val="002F0DE4"/>
    <w:rsid w:val="002F5EFC"/>
    <w:rsid w:val="00302CED"/>
    <w:rsid w:val="0030485D"/>
    <w:rsid w:val="003331C2"/>
    <w:rsid w:val="0034051B"/>
    <w:rsid w:val="00350EEA"/>
    <w:rsid w:val="003650F5"/>
    <w:rsid w:val="00365C5A"/>
    <w:rsid w:val="00370E80"/>
    <w:rsid w:val="003722BA"/>
    <w:rsid w:val="003733F0"/>
    <w:rsid w:val="00376EBC"/>
    <w:rsid w:val="00392054"/>
    <w:rsid w:val="003924A0"/>
    <w:rsid w:val="0039542B"/>
    <w:rsid w:val="003C0D56"/>
    <w:rsid w:val="003D45D1"/>
    <w:rsid w:val="003E3039"/>
    <w:rsid w:val="003F3BC1"/>
    <w:rsid w:val="003F742C"/>
    <w:rsid w:val="00403A84"/>
    <w:rsid w:val="004151DB"/>
    <w:rsid w:val="00417F06"/>
    <w:rsid w:val="004350BE"/>
    <w:rsid w:val="00460C5E"/>
    <w:rsid w:val="00462748"/>
    <w:rsid w:val="00471E13"/>
    <w:rsid w:val="00481F1A"/>
    <w:rsid w:val="00494211"/>
    <w:rsid w:val="00497293"/>
    <w:rsid w:val="004B3DB9"/>
    <w:rsid w:val="004B725B"/>
    <w:rsid w:val="004C782B"/>
    <w:rsid w:val="004D07E6"/>
    <w:rsid w:val="00520CC3"/>
    <w:rsid w:val="00535052"/>
    <w:rsid w:val="00535EFC"/>
    <w:rsid w:val="00544FDE"/>
    <w:rsid w:val="0054584F"/>
    <w:rsid w:val="0055798A"/>
    <w:rsid w:val="0056519A"/>
    <w:rsid w:val="00566875"/>
    <w:rsid w:val="00567935"/>
    <w:rsid w:val="0057651E"/>
    <w:rsid w:val="005811CE"/>
    <w:rsid w:val="00581DB9"/>
    <w:rsid w:val="005A0E15"/>
    <w:rsid w:val="005A355B"/>
    <w:rsid w:val="005A3FF6"/>
    <w:rsid w:val="005B404C"/>
    <w:rsid w:val="005D18F8"/>
    <w:rsid w:val="005D725A"/>
    <w:rsid w:val="005E06CD"/>
    <w:rsid w:val="005E0CF5"/>
    <w:rsid w:val="005E674E"/>
    <w:rsid w:val="006046E9"/>
    <w:rsid w:val="00612196"/>
    <w:rsid w:val="00652D7C"/>
    <w:rsid w:val="00662740"/>
    <w:rsid w:val="0066315B"/>
    <w:rsid w:val="0068641B"/>
    <w:rsid w:val="006927BA"/>
    <w:rsid w:val="006A2F81"/>
    <w:rsid w:val="006B48F8"/>
    <w:rsid w:val="006D3529"/>
    <w:rsid w:val="006D6924"/>
    <w:rsid w:val="006E0E87"/>
    <w:rsid w:val="00711028"/>
    <w:rsid w:val="0071110A"/>
    <w:rsid w:val="007114D4"/>
    <w:rsid w:val="00715B26"/>
    <w:rsid w:val="00726CFD"/>
    <w:rsid w:val="007364E2"/>
    <w:rsid w:val="00736D71"/>
    <w:rsid w:val="00742E16"/>
    <w:rsid w:val="00744A5C"/>
    <w:rsid w:val="007716B6"/>
    <w:rsid w:val="00786383"/>
    <w:rsid w:val="007A073D"/>
    <w:rsid w:val="007B259D"/>
    <w:rsid w:val="007B7AD9"/>
    <w:rsid w:val="007C347C"/>
    <w:rsid w:val="007D1CAD"/>
    <w:rsid w:val="007E1AEF"/>
    <w:rsid w:val="007E3ACC"/>
    <w:rsid w:val="007F77A1"/>
    <w:rsid w:val="00841037"/>
    <w:rsid w:val="00842362"/>
    <w:rsid w:val="00847D78"/>
    <w:rsid w:val="00861942"/>
    <w:rsid w:val="0086305D"/>
    <w:rsid w:val="00864CB5"/>
    <w:rsid w:val="00872AED"/>
    <w:rsid w:val="0088280E"/>
    <w:rsid w:val="008921D0"/>
    <w:rsid w:val="00892F55"/>
    <w:rsid w:val="00894DC3"/>
    <w:rsid w:val="00897CEB"/>
    <w:rsid w:val="008A2336"/>
    <w:rsid w:val="008B7418"/>
    <w:rsid w:val="008C1E88"/>
    <w:rsid w:val="008D2D1C"/>
    <w:rsid w:val="0090289B"/>
    <w:rsid w:val="00934287"/>
    <w:rsid w:val="00934646"/>
    <w:rsid w:val="00936400"/>
    <w:rsid w:val="00955935"/>
    <w:rsid w:val="00956339"/>
    <w:rsid w:val="00956CF6"/>
    <w:rsid w:val="00961A2A"/>
    <w:rsid w:val="00975E32"/>
    <w:rsid w:val="00992D84"/>
    <w:rsid w:val="009A098D"/>
    <w:rsid w:val="009A20DE"/>
    <w:rsid w:val="009B5F6E"/>
    <w:rsid w:val="009B7928"/>
    <w:rsid w:val="009C3FC9"/>
    <w:rsid w:val="009C4825"/>
    <w:rsid w:val="009E1B7C"/>
    <w:rsid w:val="009F55AA"/>
    <w:rsid w:val="009F5D0D"/>
    <w:rsid w:val="00A01672"/>
    <w:rsid w:val="00A12D36"/>
    <w:rsid w:val="00A21A2A"/>
    <w:rsid w:val="00A37EE7"/>
    <w:rsid w:val="00A6513C"/>
    <w:rsid w:val="00A81C01"/>
    <w:rsid w:val="00A9424B"/>
    <w:rsid w:val="00A94E43"/>
    <w:rsid w:val="00AA63D9"/>
    <w:rsid w:val="00AC1212"/>
    <w:rsid w:val="00AC683B"/>
    <w:rsid w:val="00AD02C4"/>
    <w:rsid w:val="00AD078D"/>
    <w:rsid w:val="00B01FCD"/>
    <w:rsid w:val="00B03293"/>
    <w:rsid w:val="00B155C3"/>
    <w:rsid w:val="00B15628"/>
    <w:rsid w:val="00B21EE9"/>
    <w:rsid w:val="00B26AEF"/>
    <w:rsid w:val="00B2775C"/>
    <w:rsid w:val="00B32B8F"/>
    <w:rsid w:val="00B36836"/>
    <w:rsid w:val="00B408C2"/>
    <w:rsid w:val="00B529A1"/>
    <w:rsid w:val="00B5465B"/>
    <w:rsid w:val="00B54E8D"/>
    <w:rsid w:val="00B60861"/>
    <w:rsid w:val="00B65951"/>
    <w:rsid w:val="00B71803"/>
    <w:rsid w:val="00B72170"/>
    <w:rsid w:val="00B80586"/>
    <w:rsid w:val="00B80790"/>
    <w:rsid w:val="00B80CBD"/>
    <w:rsid w:val="00B85639"/>
    <w:rsid w:val="00BA40E0"/>
    <w:rsid w:val="00BC057D"/>
    <w:rsid w:val="00BE43B3"/>
    <w:rsid w:val="00BF3256"/>
    <w:rsid w:val="00C0185C"/>
    <w:rsid w:val="00C043BF"/>
    <w:rsid w:val="00C0575A"/>
    <w:rsid w:val="00C142DC"/>
    <w:rsid w:val="00C25F38"/>
    <w:rsid w:val="00C3245F"/>
    <w:rsid w:val="00C32A7F"/>
    <w:rsid w:val="00C37923"/>
    <w:rsid w:val="00C47D48"/>
    <w:rsid w:val="00C74097"/>
    <w:rsid w:val="00C8560A"/>
    <w:rsid w:val="00CB28FE"/>
    <w:rsid w:val="00CC3655"/>
    <w:rsid w:val="00CD2E16"/>
    <w:rsid w:val="00CD5CBF"/>
    <w:rsid w:val="00CD7F77"/>
    <w:rsid w:val="00CE298E"/>
    <w:rsid w:val="00D026B8"/>
    <w:rsid w:val="00D119F7"/>
    <w:rsid w:val="00D17E33"/>
    <w:rsid w:val="00D24464"/>
    <w:rsid w:val="00D271C2"/>
    <w:rsid w:val="00D36602"/>
    <w:rsid w:val="00D40A86"/>
    <w:rsid w:val="00D422E2"/>
    <w:rsid w:val="00D51D33"/>
    <w:rsid w:val="00D52DA1"/>
    <w:rsid w:val="00D54A60"/>
    <w:rsid w:val="00D6634A"/>
    <w:rsid w:val="00D81286"/>
    <w:rsid w:val="00D92401"/>
    <w:rsid w:val="00D964EB"/>
    <w:rsid w:val="00D96CA7"/>
    <w:rsid w:val="00D973FB"/>
    <w:rsid w:val="00DA5BC5"/>
    <w:rsid w:val="00DB6A39"/>
    <w:rsid w:val="00DC7299"/>
    <w:rsid w:val="00DD0088"/>
    <w:rsid w:val="00DF1A68"/>
    <w:rsid w:val="00E047D0"/>
    <w:rsid w:val="00E27FC6"/>
    <w:rsid w:val="00E3341A"/>
    <w:rsid w:val="00E346A4"/>
    <w:rsid w:val="00E40762"/>
    <w:rsid w:val="00E46E00"/>
    <w:rsid w:val="00E752C6"/>
    <w:rsid w:val="00E75A69"/>
    <w:rsid w:val="00E95A6F"/>
    <w:rsid w:val="00E96CC8"/>
    <w:rsid w:val="00EC0698"/>
    <w:rsid w:val="00EC340C"/>
    <w:rsid w:val="00EC65DC"/>
    <w:rsid w:val="00ED74B5"/>
    <w:rsid w:val="00EF20A7"/>
    <w:rsid w:val="00F02B23"/>
    <w:rsid w:val="00F216B8"/>
    <w:rsid w:val="00F24DF4"/>
    <w:rsid w:val="00F52B31"/>
    <w:rsid w:val="00F54785"/>
    <w:rsid w:val="00F56F7E"/>
    <w:rsid w:val="00F5714E"/>
    <w:rsid w:val="00F6306F"/>
    <w:rsid w:val="00F6743E"/>
    <w:rsid w:val="00F85B97"/>
    <w:rsid w:val="00FA25B0"/>
    <w:rsid w:val="00FA5949"/>
    <w:rsid w:val="00FC1C11"/>
    <w:rsid w:val="00FC4D23"/>
    <w:rsid w:val="00FE0087"/>
    <w:rsid w:val="00FE5236"/>
    <w:rsid w:val="00FF11D8"/>
    <w:rsid w:val="00FF1365"/>
    <w:rsid w:val="00FF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A838DF"/>
  <w15:docId w15:val="{0B29B103-81AE-49DF-B3DB-8F570E42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Обычный РП"/>
    <w:qFormat/>
    <w:rsid w:val="0055798A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4C782B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0"/>
    <w:next w:val="a0"/>
    <w:link w:val="20"/>
    <w:unhideWhenUsed/>
    <w:qFormat/>
    <w:rsid w:val="004C782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E303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qFormat/>
    <w:rsid w:val="00CD7F77"/>
    <w:pPr>
      <w:keepNext/>
      <w:spacing w:before="240" w:after="60"/>
      <w:ind w:firstLine="0"/>
      <w:jc w:val="left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CD7F77"/>
    <w:pPr>
      <w:widowControl w:val="0"/>
      <w:spacing w:before="240" w:after="60"/>
      <w:ind w:firstLine="0"/>
      <w:jc w:val="left"/>
      <w:outlineLvl w:val="4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1 Уровень РП"/>
    <w:basedOn w:val="a0"/>
    <w:qFormat/>
    <w:rsid w:val="00D52DA1"/>
    <w:pPr>
      <w:ind w:firstLine="0"/>
      <w:jc w:val="center"/>
    </w:pPr>
    <w:rPr>
      <w:b/>
      <w:caps/>
    </w:rPr>
  </w:style>
  <w:style w:type="paragraph" w:customStyle="1" w:styleId="12">
    <w:name w:val="а1 Оглавление РП"/>
    <w:basedOn w:val="13"/>
    <w:qFormat/>
    <w:rsid w:val="003D45D1"/>
    <w:pPr>
      <w:spacing w:after="0"/>
      <w:ind w:firstLine="0"/>
    </w:pPr>
  </w:style>
  <w:style w:type="paragraph" w:customStyle="1" w:styleId="21">
    <w:name w:val="2 Уровень РП"/>
    <w:basedOn w:val="a0"/>
    <w:qFormat/>
    <w:rsid w:val="00D52DA1"/>
    <w:rPr>
      <w:b/>
    </w:rPr>
  </w:style>
  <w:style w:type="paragraph" w:customStyle="1" w:styleId="31">
    <w:name w:val="3 Уровнь РП"/>
    <w:basedOn w:val="a0"/>
    <w:qFormat/>
    <w:rsid w:val="00CB28FE"/>
    <w:pPr>
      <w:spacing w:line="480" w:lineRule="auto"/>
    </w:pPr>
    <w:rPr>
      <w:b/>
    </w:rPr>
  </w:style>
  <w:style w:type="character" w:customStyle="1" w:styleId="10">
    <w:name w:val="Заголовок 1 Знак"/>
    <w:basedOn w:val="a1"/>
    <w:link w:val="1"/>
    <w:rsid w:val="004C782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rsid w:val="004C782B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paragraph" w:customStyle="1" w:styleId="22">
    <w:name w:val="а2 Оглавление РП"/>
    <w:basedOn w:val="23"/>
    <w:qFormat/>
    <w:rsid w:val="003D45D1"/>
    <w:pPr>
      <w:spacing w:after="0"/>
      <w:ind w:left="709" w:firstLine="0"/>
    </w:pPr>
  </w:style>
  <w:style w:type="paragraph" w:styleId="13">
    <w:name w:val="toc 1"/>
    <w:basedOn w:val="a0"/>
    <w:next w:val="a0"/>
    <w:autoRedefine/>
    <w:uiPriority w:val="39"/>
    <w:unhideWhenUsed/>
    <w:rsid w:val="003D45D1"/>
    <w:pPr>
      <w:spacing w:after="100"/>
    </w:pPr>
  </w:style>
  <w:style w:type="paragraph" w:customStyle="1" w:styleId="a4">
    <w:name w:val="Оглавление РП Заголовок"/>
    <w:qFormat/>
    <w:rsid w:val="003D45D1"/>
    <w:pPr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ru-RU"/>
    </w:rPr>
  </w:style>
  <w:style w:type="paragraph" w:styleId="23">
    <w:name w:val="toc 2"/>
    <w:basedOn w:val="a0"/>
    <w:next w:val="a0"/>
    <w:autoRedefine/>
    <w:uiPriority w:val="39"/>
    <w:unhideWhenUsed/>
    <w:rsid w:val="003D45D1"/>
    <w:pPr>
      <w:spacing w:after="100"/>
      <w:ind w:left="240"/>
    </w:pPr>
  </w:style>
  <w:style w:type="numbering" w:customStyle="1" w:styleId="a">
    <w:name w:val="Список нумер РП"/>
    <w:basedOn w:val="a3"/>
    <w:uiPriority w:val="99"/>
    <w:rsid w:val="007B7AD9"/>
    <w:pPr>
      <w:numPr>
        <w:numId w:val="1"/>
      </w:numPr>
    </w:pPr>
  </w:style>
  <w:style w:type="paragraph" w:styleId="a5">
    <w:name w:val="footnote text"/>
    <w:basedOn w:val="a0"/>
    <w:link w:val="a6"/>
    <w:semiHidden/>
    <w:rsid w:val="004C782B"/>
    <w:rPr>
      <w:sz w:val="20"/>
      <w:szCs w:val="20"/>
    </w:rPr>
  </w:style>
  <w:style w:type="character" w:customStyle="1" w:styleId="a6">
    <w:name w:val="Текст сноски Знак"/>
    <w:basedOn w:val="a1"/>
    <w:link w:val="a5"/>
    <w:semiHidden/>
    <w:rsid w:val="004C782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semiHidden/>
    <w:rsid w:val="004C782B"/>
    <w:rPr>
      <w:vertAlign w:val="superscript"/>
    </w:rPr>
  </w:style>
  <w:style w:type="paragraph" w:styleId="a8">
    <w:name w:val="Balloon Text"/>
    <w:basedOn w:val="a0"/>
    <w:link w:val="a9"/>
    <w:uiPriority w:val="99"/>
    <w:semiHidden/>
    <w:rsid w:val="004C782B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4C782B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List Paragraph"/>
    <w:basedOn w:val="a0"/>
    <w:link w:val="ab"/>
    <w:uiPriority w:val="34"/>
    <w:qFormat/>
    <w:rsid w:val="007B7AD9"/>
    <w:pPr>
      <w:ind w:left="720"/>
      <w:contextualSpacing/>
    </w:pPr>
  </w:style>
  <w:style w:type="character" w:styleId="ac">
    <w:name w:val="annotation reference"/>
    <w:semiHidden/>
    <w:rsid w:val="004C782B"/>
    <w:rPr>
      <w:sz w:val="16"/>
      <w:szCs w:val="16"/>
    </w:rPr>
  </w:style>
  <w:style w:type="paragraph" w:styleId="ad">
    <w:name w:val="annotation text"/>
    <w:basedOn w:val="a0"/>
    <w:link w:val="ae"/>
    <w:semiHidden/>
    <w:rsid w:val="004C782B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semiHidden/>
    <w:rsid w:val="004C782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semiHidden/>
    <w:rsid w:val="004C782B"/>
    <w:rPr>
      <w:b/>
      <w:bCs/>
    </w:rPr>
  </w:style>
  <w:style w:type="character" w:customStyle="1" w:styleId="af0">
    <w:name w:val="Тема примечания Знак"/>
    <w:basedOn w:val="ae"/>
    <w:link w:val="af"/>
    <w:semiHidden/>
    <w:rsid w:val="004C782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f1">
    <w:name w:val="Table Grid"/>
    <w:basedOn w:val="a2"/>
    <w:uiPriority w:val="59"/>
    <w:rsid w:val="004C7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Grid 1"/>
    <w:basedOn w:val="a2"/>
    <w:rsid w:val="004C7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30">
    <w:name w:val="Заголовок 3 Знак"/>
    <w:basedOn w:val="a1"/>
    <w:link w:val="3"/>
    <w:uiPriority w:val="9"/>
    <w:semiHidden/>
    <w:rsid w:val="003E303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af2">
    <w:name w:val="TOC Heading"/>
    <w:basedOn w:val="1"/>
    <w:next w:val="a0"/>
    <w:uiPriority w:val="39"/>
    <w:semiHidden/>
    <w:unhideWhenUsed/>
    <w:qFormat/>
    <w:rsid w:val="00D24464"/>
    <w:pPr>
      <w:keepLines/>
      <w:autoSpaceDE/>
      <w:autoSpaceDN/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15">
    <w:name w:val="Заголовок №1_"/>
    <w:basedOn w:val="a1"/>
    <w:link w:val="16"/>
    <w:rsid w:val="002C167C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6">
    <w:name w:val="Заголовок №1"/>
    <w:basedOn w:val="a0"/>
    <w:link w:val="15"/>
    <w:qFormat/>
    <w:rsid w:val="002C167C"/>
    <w:pPr>
      <w:widowControl w:val="0"/>
      <w:shd w:val="clear" w:color="auto" w:fill="FFFFFF"/>
      <w:spacing w:after="360" w:line="0" w:lineRule="atLeast"/>
      <w:ind w:firstLine="0"/>
      <w:outlineLvl w:val="0"/>
    </w:pPr>
    <w:rPr>
      <w:b/>
      <w:bCs/>
      <w:sz w:val="22"/>
      <w:szCs w:val="22"/>
      <w:lang w:eastAsia="en-US"/>
    </w:rPr>
  </w:style>
  <w:style w:type="character" w:customStyle="1" w:styleId="40">
    <w:name w:val="Заголовок 4 Знак"/>
    <w:basedOn w:val="a1"/>
    <w:link w:val="4"/>
    <w:rsid w:val="00CD7F7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rsid w:val="00CD7F77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Style32">
    <w:name w:val="Style32"/>
    <w:basedOn w:val="a0"/>
    <w:rsid w:val="00CD7F77"/>
    <w:pPr>
      <w:widowControl w:val="0"/>
      <w:autoSpaceDE w:val="0"/>
      <w:autoSpaceDN w:val="0"/>
      <w:adjustRightInd w:val="0"/>
      <w:spacing w:line="416" w:lineRule="exact"/>
      <w:ind w:firstLine="703"/>
    </w:pPr>
  </w:style>
  <w:style w:type="character" w:styleId="af3">
    <w:name w:val="Strong"/>
    <w:basedOn w:val="a1"/>
    <w:qFormat/>
    <w:rsid w:val="00CD7F77"/>
    <w:rPr>
      <w:b/>
      <w:bCs/>
    </w:rPr>
  </w:style>
  <w:style w:type="character" w:customStyle="1" w:styleId="FontStyle51">
    <w:name w:val="Font Style51"/>
    <w:rsid w:val="00CD7F77"/>
    <w:rPr>
      <w:rFonts w:ascii="Times New Roman" w:hAnsi="Times New Roman" w:cs="Times New Roman"/>
      <w:sz w:val="22"/>
      <w:szCs w:val="22"/>
    </w:rPr>
  </w:style>
  <w:style w:type="paragraph" w:styleId="32">
    <w:name w:val="toc 3"/>
    <w:basedOn w:val="a0"/>
    <w:next w:val="a0"/>
    <w:autoRedefine/>
    <w:uiPriority w:val="39"/>
    <w:unhideWhenUsed/>
    <w:rsid w:val="00CD7F77"/>
    <w:pPr>
      <w:ind w:left="24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CD7F77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unhideWhenUsed/>
    <w:rsid w:val="00CD7F77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CD7F77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CD7F77"/>
    <w:pPr>
      <w:ind w:left="1200"/>
      <w:jc w:val="left"/>
    </w:pPr>
    <w:rPr>
      <w:rFonts w:asciiTheme="minorHAnsi" w:hAnsiTheme="minorHAnsi"/>
      <w:sz w:val="20"/>
      <w:szCs w:val="20"/>
    </w:rPr>
  </w:style>
  <w:style w:type="character" w:styleId="af4">
    <w:name w:val="Book Title"/>
    <w:basedOn w:val="a1"/>
    <w:uiPriority w:val="33"/>
    <w:qFormat/>
    <w:rsid w:val="00CD7F77"/>
    <w:rPr>
      <w:b/>
      <w:bCs/>
      <w:smallCaps/>
      <w:spacing w:val="5"/>
    </w:rPr>
  </w:style>
  <w:style w:type="paragraph" w:styleId="8">
    <w:name w:val="toc 8"/>
    <w:basedOn w:val="a0"/>
    <w:next w:val="a0"/>
    <w:autoRedefine/>
    <w:uiPriority w:val="39"/>
    <w:unhideWhenUsed/>
    <w:rsid w:val="00CD7F77"/>
    <w:pPr>
      <w:ind w:left="1440"/>
      <w:jc w:val="left"/>
    </w:pPr>
    <w:rPr>
      <w:rFonts w:asciiTheme="minorHAnsi" w:hAnsiTheme="minorHAnsi"/>
      <w:sz w:val="20"/>
      <w:szCs w:val="20"/>
    </w:rPr>
  </w:style>
  <w:style w:type="character" w:styleId="af5">
    <w:name w:val="page number"/>
    <w:basedOn w:val="a1"/>
    <w:rsid w:val="00CD7F77"/>
    <w:rPr>
      <w:rFonts w:ascii="Times New Roman" w:hAnsi="Times New Roman"/>
      <w:sz w:val="22"/>
    </w:rPr>
  </w:style>
  <w:style w:type="paragraph" w:styleId="9">
    <w:name w:val="toc 9"/>
    <w:basedOn w:val="a0"/>
    <w:next w:val="a0"/>
    <w:autoRedefine/>
    <w:uiPriority w:val="39"/>
    <w:unhideWhenUsed/>
    <w:rsid w:val="00CD7F77"/>
    <w:pPr>
      <w:ind w:left="1680"/>
      <w:jc w:val="left"/>
    </w:pPr>
    <w:rPr>
      <w:rFonts w:asciiTheme="minorHAnsi" w:hAnsiTheme="minorHAnsi"/>
      <w:sz w:val="20"/>
      <w:szCs w:val="20"/>
    </w:rPr>
  </w:style>
  <w:style w:type="character" w:styleId="af6">
    <w:name w:val="Hyperlink"/>
    <w:basedOn w:val="a1"/>
    <w:uiPriority w:val="99"/>
    <w:unhideWhenUsed/>
    <w:rsid w:val="00CD7F77"/>
    <w:rPr>
      <w:color w:val="0000FF" w:themeColor="hyperlink"/>
      <w:u w:val="single"/>
    </w:rPr>
  </w:style>
  <w:style w:type="paragraph" w:styleId="af7">
    <w:name w:val="header"/>
    <w:basedOn w:val="a0"/>
    <w:link w:val="af8"/>
    <w:uiPriority w:val="99"/>
    <w:unhideWhenUsed/>
    <w:rsid w:val="00CD7F77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1"/>
    <w:link w:val="af7"/>
    <w:uiPriority w:val="99"/>
    <w:rsid w:val="00CD7F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footer"/>
    <w:basedOn w:val="a0"/>
    <w:link w:val="afa"/>
    <w:uiPriority w:val="99"/>
    <w:unhideWhenUsed/>
    <w:rsid w:val="00CD7F77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1"/>
    <w:link w:val="af9"/>
    <w:uiPriority w:val="99"/>
    <w:rsid w:val="00CD7F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Cell">
    <w:name w:val="ConsPlusCell"/>
    <w:rsid w:val="00CD7F7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4">
    <w:name w:val="Основной текст (2) + Полужирный"/>
    <w:rsid w:val="00CD7F7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5">
    <w:name w:val="Основной текст (2) + Полужирный;Курсив"/>
    <w:rsid w:val="00CD7F7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11pt">
    <w:name w:val="Основной текст (2) + 11 pt;Полужирный"/>
    <w:rsid w:val="00CD7F7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1pt0">
    <w:name w:val="Основной текст (2) + 11 pt"/>
    <w:rsid w:val="00CD7F7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1pt1">
    <w:name w:val="Основной текст (2) + 11 pt;Курсив"/>
    <w:rsid w:val="00CD7F7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90">
    <w:name w:val="Основной текст (9)_"/>
    <w:link w:val="91"/>
    <w:rsid w:val="00CD7F77"/>
    <w:rPr>
      <w:b/>
      <w:bCs/>
      <w:sz w:val="28"/>
      <w:szCs w:val="28"/>
      <w:shd w:val="clear" w:color="auto" w:fill="FFFFFF"/>
    </w:rPr>
  </w:style>
  <w:style w:type="character" w:customStyle="1" w:styleId="100">
    <w:name w:val="Основной текст (10)_"/>
    <w:link w:val="101"/>
    <w:rsid w:val="00CD7F77"/>
    <w:rPr>
      <w:i/>
      <w:iCs/>
      <w:sz w:val="28"/>
      <w:szCs w:val="28"/>
      <w:shd w:val="clear" w:color="auto" w:fill="FFFFFF"/>
    </w:rPr>
  </w:style>
  <w:style w:type="character" w:customStyle="1" w:styleId="26">
    <w:name w:val="Основной текст (2) + Курсив"/>
    <w:rsid w:val="00CD7F7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customStyle="1" w:styleId="91">
    <w:name w:val="Основной текст (9)"/>
    <w:basedOn w:val="a0"/>
    <w:link w:val="90"/>
    <w:rsid w:val="00CD7F77"/>
    <w:pPr>
      <w:widowControl w:val="0"/>
      <w:shd w:val="clear" w:color="auto" w:fill="FFFFFF"/>
      <w:spacing w:after="240" w:line="322" w:lineRule="exact"/>
      <w:ind w:firstLine="0"/>
      <w:jc w:val="left"/>
    </w:pPr>
    <w:rPr>
      <w:rFonts w:asciiTheme="minorHAnsi" w:eastAsiaTheme="minorHAnsi" w:hAnsiTheme="minorHAnsi" w:cstheme="minorBidi"/>
      <w:b/>
      <w:bCs/>
      <w:sz w:val="28"/>
      <w:szCs w:val="28"/>
      <w:lang w:eastAsia="en-US"/>
    </w:rPr>
  </w:style>
  <w:style w:type="paragraph" w:customStyle="1" w:styleId="101">
    <w:name w:val="Основной текст (10)"/>
    <w:basedOn w:val="a0"/>
    <w:link w:val="100"/>
    <w:rsid w:val="00CD7F77"/>
    <w:pPr>
      <w:widowControl w:val="0"/>
      <w:shd w:val="clear" w:color="auto" w:fill="FFFFFF"/>
      <w:spacing w:before="300" w:line="0" w:lineRule="atLeast"/>
      <w:ind w:firstLine="0"/>
    </w:pPr>
    <w:rPr>
      <w:rFonts w:asciiTheme="minorHAnsi" w:eastAsiaTheme="minorHAnsi" w:hAnsiTheme="minorHAnsi" w:cstheme="minorBidi"/>
      <w:i/>
      <w:iCs/>
      <w:sz w:val="28"/>
      <w:szCs w:val="28"/>
      <w:lang w:eastAsia="en-US"/>
    </w:rPr>
  </w:style>
  <w:style w:type="paragraph" w:customStyle="1" w:styleId="ConsPlusNormal">
    <w:name w:val="ConsPlusNormal"/>
    <w:rsid w:val="00CD7F7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27">
    <w:name w:val="Основной текст (2)_"/>
    <w:basedOn w:val="a1"/>
    <w:link w:val="28"/>
    <w:rsid w:val="00CD7F77"/>
    <w:rPr>
      <w:shd w:val="clear" w:color="auto" w:fill="FFFFFF"/>
    </w:rPr>
  </w:style>
  <w:style w:type="paragraph" w:customStyle="1" w:styleId="28">
    <w:name w:val="Основной текст (2)"/>
    <w:basedOn w:val="a0"/>
    <w:link w:val="27"/>
    <w:rsid w:val="00CD7F77"/>
    <w:pPr>
      <w:widowControl w:val="0"/>
      <w:shd w:val="clear" w:color="auto" w:fill="FFFFFF"/>
      <w:spacing w:before="60" w:line="274" w:lineRule="exact"/>
      <w:ind w:hanging="36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3">
    <w:name w:val="Заголовок №3_"/>
    <w:basedOn w:val="a1"/>
    <w:link w:val="34"/>
    <w:rsid w:val="00B80CBD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11pt">
    <w:name w:val="Колонтитул + 11 pt;Не полужирный"/>
    <w:basedOn w:val="a1"/>
    <w:rsid w:val="00B80CB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fb">
    <w:name w:val="Подпись к таблице_"/>
    <w:basedOn w:val="a1"/>
    <w:link w:val="afc"/>
    <w:rsid w:val="00B80CBD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fd">
    <w:name w:val="Колонтитул"/>
    <w:basedOn w:val="a1"/>
    <w:rsid w:val="00B80CB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92">
    <w:name w:val="Основной текст (9) + Полужирный"/>
    <w:basedOn w:val="90"/>
    <w:rsid w:val="00B80CB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10">
    <w:name w:val="Основной текст (11)_"/>
    <w:basedOn w:val="a1"/>
    <w:link w:val="111"/>
    <w:rsid w:val="00B80CBD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112">
    <w:name w:val="Основной текст (11) + Не полужирный"/>
    <w:basedOn w:val="110"/>
    <w:rsid w:val="00B80CB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115pt">
    <w:name w:val="Основной текст (2) + 11;5 pt;Курсив"/>
    <w:basedOn w:val="27"/>
    <w:rsid w:val="00B80CBD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 w:eastAsia="ru-RU" w:bidi="ru-RU"/>
    </w:rPr>
  </w:style>
  <w:style w:type="paragraph" w:customStyle="1" w:styleId="34">
    <w:name w:val="Заголовок №3"/>
    <w:basedOn w:val="a0"/>
    <w:link w:val="33"/>
    <w:rsid w:val="00B80CBD"/>
    <w:pPr>
      <w:widowControl w:val="0"/>
      <w:shd w:val="clear" w:color="auto" w:fill="FFFFFF"/>
      <w:spacing w:line="274" w:lineRule="exact"/>
      <w:ind w:firstLine="0"/>
      <w:jc w:val="center"/>
      <w:outlineLvl w:val="2"/>
    </w:pPr>
    <w:rPr>
      <w:b/>
      <w:bCs/>
      <w:sz w:val="22"/>
      <w:szCs w:val="22"/>
      <w:lang w:eastAsia="en-US"/>
    </w:rPr>
  </w:style>
  <w:style w:type="paragraph" w:customStyle="1" w:styleId="afc">
    <w:name w:val="Подпись к таблице"/>
    <w:basedOn w:val="a0"/>
    <w:link w:val="afb"/>
    <w:rsid w:val="00B80CBD"/>
    <w:pPr>
      <w:widowControl w:val="0"/>
      <w:shd w:val="clear" w:color="auto" w:fill="FFFFFF"/>
      <w:spacing w:line="0" w:lineRule="atLeast"/>
      <w:ind w:firstLine="0"/>
      <w:jc w:val="left"/>
    </w:pPr>
    <w:rPr>
      <w:sz w:val="22"/>
      <w:szCs w:val="22"/>
      <w:lang w:eastAsia="en-US"/>
    </w:rPr>
  </w:style>
  <w:style w:type="paragraph" w:customStyle="1" w:styleId="111">
    <w:name w:val="Основной текст (11)"/>
    <w:basedOn w:val="a0"/>
    <w:link w:val="110"/>
    <w:rsid w:val="00B80CBD"/>
    <w:pPr>
      <w:widowControl w:val="0"/>
      <w:shd w:val="clear" w:color="auto" w:fill="FFFFFF"/>
      <w:spacing w:line="230" w:lineRule="exact"/>
      <w:ind w:firstLine="0"/>
      <w:jc w:val="left"/>
    </w:pPr>
    <w:rPr>
      <w:b/>
      <w:bCs/>
      <w:sz w:val="20"/>
      <w:szCs w:val="20"/>
      <w:lang w:eastAsia="en-US"/>
    </w:rPr>
  </w:style>
  <w:style w:type="character" w:styleId="afe">
    <w:name w:val="FollowedHyperlink"/>
    <w:basedOn w:val="a1"/>
    <w:uiPriority w:val="99"/>
    <w:semiHidden/>
    <w:unhideWhenUsed/>
    <w:rsid w:val="00CB28FE"/>
    <w:rPr>
      <w:color w:val="800080" w:themeColor="followedHyperlink"/>
      <w:u w:val="single"/>
    </w:rPr>
  </w:style>
  <w:style w:type="paragraph" w:customStyle="1" w:styleId="Default">
    <w:name w:val="Default"/>
    <w:rsid w:val="0093428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customStyle="1" w:styleId="2Exact">
    <w:name w:val="Основной текст (2) Exact"/>
    <w:basedOn w:val="a1"/>
    <w:rsid w:val="009346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b">
    <w:name w:val="Абзац списка Знак"/>
    <w:basedOn w:val="a1"/>
    <w:link w:val="aa"/>
    <w:uiPriority w:val="34"/>
    <w:rsid w:val="00B8563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39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school-collection.edu.ru/" TargetMode="External"/><Relationship Id="rId18" Type="http://schemas.openxmlformats.org/officeDocument/2006/relationships/hyperlink" Target="http://www.tstu.ru/education/elib/pdf/2002/artemov.pdf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://www.opennet.ru/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fcior.edu.ru/" TargetMode="External"/><Relationship Id="rId17" Type="http://schemas.openxmlformats.org/officeDocument/2006/relationships/hyperlink" Target="http://www.avinout.com/index.html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://elibrary.ru/" TargetMode="External"/><Relationship Id="rId20" Type="http://schemas.openxmlformats.org/officeDocument/2006/relationships/hyperlink" Target="http://sysinform.ru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.ru/" TargetMode="External"/><Relationship Id="rId24" Type="http://schemas.openxmlformats.org/officeDocument/2006/relationships/hyperlink" Target="http://www.intuit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e.lanbook.com/" TargetMode="External"/><Relationship Id="rId23" Type="http://schemas.openxmlformats.org/officeDocument/2006/relationships/hyperlink" Target="http://www.ict.edu.ru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www.mon.gov.ru/" TargetMode="External"/><Relationship Id="rId19" Type="http://schemas.openxmlformats.org/officeDocument/2006/relationships/hyperlink" Target="http://www.osp.ru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indow.edu.ru/" TargetMode="External"/><Relationship Id="rId22" Type="http://schemas.openxmlformats.org/officeDocument/2006/relationships/hyperlink" Target="http://www.uneex.ru/" TargetMode="External"/><Relationship Id="rId27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4;&#1077;&#1090;&#1083;&#1072;&#1085;&#1072;\Desktop\&#1047;&#1074;&#1077;&#1075;&#1080;&#1085;&#1094;&#1077;&#1074;&#1072;\&#1042;&#1077;&#1090;&#1077;&#1088;&#1080;&#1085;&#1072;&#1088;&#1080;&#1103;%2011.02.2020\&#1064;&#1072;&#1073;&#1083;&#1086;&#1085;%20&#1056;&#1055;%20&#1042;&#1077;&#1090;&#1077;&#1088;&#1080;&#1085;&#1072;&#1088;&#1080;&#1103;%20&#1043;&#1091;&#1090;&#1086;&#1074;&#1072;%20&#1057;.&#1042;.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927693-E334-43E2-BDED-C591CCCC5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РП Ветеринария Гутова С.В..dotx</Template>
  <TotalTime>174</TotalTime>
  <Pages>18</Pages>
  <Words>5940</Words>
  <Characters>33859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29</cp:revision>
  <cp:lastPrinted>2024-05-08T02:28:00Z</cp:lastPrinted>
  <dcterms:created xsi:type="dcterms:W3CDTF">2025-01-19T03:41:00Z</dcterms:created>
  <dcterms:modified xsi:type="dcterms:W3CDTF">2025-01-20T23:24:00Z</dcterms:modified>
</cp:coreProperties>
</file>